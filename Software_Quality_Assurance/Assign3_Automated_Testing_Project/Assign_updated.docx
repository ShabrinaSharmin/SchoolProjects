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A31397" w14:textId="77777777" w:rsidR="00C6554A" w:rsidRPr="008B5277" w:rsidRDefault="002554CD" w:rsidP="00C6554A">
      <w:pPr>
        <w:pStyle w:val="Photo"/>
      </w:pPr>
      <w:bookmarkStart w:id="0" w:name="_Toc321147149"/>
      <w:bookmarkStart w:id="1" w:name="_Toc318188227"/>
      <w:bookmarkStart w:id="2" w:name="_Toc318188327"/>
      <w:bookmarkStart w:id="3" w:name="_Toc318189312"/>
      <w:bookmarkStart w:id="4" w:name="_Toc321147011"/>
      <w:r w:rsidRPr="008B5277">
        <w:rPr>
          <w:noProof/>
        </w:rPr>
        <w:drawing>
          <wp:inline distT="0" distB="0" distL="0" distR="0" wp14:anchorId="0EE9ADF1" wp14:editId="35C2C1DB">
            <wp:extent cx="3657600" cy="5486400"/>
            <wp:effectExtent l="0" t="0" r="0" b="0"/>
            <wp:docPr id="22" name="Picture 1" descr="Bright blue glacial lake surrounded by white ice on a dark mou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5486400"/>
                    </a:xfrm>
                    <a:prstGeom prst="rect">
                      <a:avLst/>
                    </a:prstGeom>
                    <a:noFill/>
                    <a:ln w="254000" cap="rnd">
                      <a:noFill/>
                    </a:ln>
                    <a:effectLst/>
                  </pic:spPr>
                </pic:pic>
              </a:graphicData>
            </a:graphic>
          </wp:inline>
        </w:drawing>
      </w:r>
    </w:p>
    <w:bookmarkEnd w:id="0"/>
    <w:bookmarkEnd w:id="1"/>
    <w:bookmarkEnd w:id="2"/>
    <w:bookmarkEnd w:id="3"/>
    <w:bookmarkEnd w:id="4"/>
    <w:p w14:paraId="15333A49" w14:textId="751807B9" w:rsidR="00C6554A" w:rsidRDefault="00CB4F25" w:rsidP="00C6554A">
      <w:pPr>
        <w:pStyle w:val="Title"/>
      </w:pPr>
      <w:r>
        <w:t>Assignment3</w:t>
      </w:r>
    </w:p>
    <w:p w14:paraId="694FBF5C" w14:textId="60E584A7" w:rsidR="00C6554A" w:rsidRPr="00D5413C" w:rsidRDefault="00C6554A" w:rsidP="00C6554A">
      <w:pPr>
        <w:pStyle w:val="Subtitle"/>
      </w:pPr>
    </w:p>
    <w:p w14:paraId="336D1925" w14:textId="52EE7453" w:rsidR="00C6554A" w:rsidRDefault="00CB4F25" w:rsidP="00C6554A">
      <w:pPr>
        <w:pStyle w:val="ContactInfo"/>
      </w:pPr>
      <w:r>
        <w:t>Shabrina Sharmin</w:t>
      </w:r>
      <w:r w:rsidR="00C6554A">
        <w:t xml:space="preserve"> | </w:t>
      </w:r>
      <w:r>
        <w:t>SEG3101</w:t>
      </w:r>
      <w:r w:rsidR="00C6554A">
        <w:t xml:space="preserve"> |</w:t>
      </w:r>
      <w:r w:rsidR="00C6554A" w:rsidRPr="00D5413C">
        <w:t xml:space="preserve"> </w:t>
      </w:r>
      <w:r>
        <w:t>2024-07-25</w:t>
      </w:r>
      <w:r w:rsidR="00C6554A">
        <w:br w:type="page"/>
      </w:r>
    </w:p>
    <w:p w14:paraId="7B6A696B" w14:textId="1B7E6833" w:rsidR="00C6554A" w:rsidRDefault="00FC4E12" w:rsidP="00C6554A">
      <w:pPr>
        <w:pStyle w:val="Heading1"/>
      </w:pPr>
      <w:r w:rsidRPr="00FC4E12">
        <w:lastRenderedPageBreak/>
        <w:t>Answer to Q1:</w:t>
      </w:r>
    </w:p>
    <w:p w14:paraId="142A2240" w14:textId="77777777" w:rsidR="00FC4E12" w:rsidRDefault="00FC4E12" w:rsidP="00FC4E12">
      <w:r>
        <w:t>Positive and negative test situations for each functional requirement are provided below:</w:t>
      </w:r>
    </w:p>
    <w:p w14:paraId="2F70B67C" w14:textId="77777777" w:rsidR="00FC4E12" w:rsidRPr="00581D3D" w:rsidRDefault="00FC4E12" w:rsidP="00FC4E12">
      <w:pPr>
        <w:rPr>
          <w:b/>
          <w:bCs/>
        </w:rPr>
      </w:pPr>
      <w:r w:rsidRPr="00581D3D">
        <w:rPr>
          <w:b/>
          <w:bCs/>
        </w:rPr>
        <w:t>F1. Book catalogue management:</w:t>
      </w:r>
    </w:p>
    <w:p w14:paraId="12158698" w14:textId="77777777" w:rsidR="00FC4E12" w:rsidRDefault="00FC4E12" w:rsidP="00FC4E12">
      <w:pPr>
        <w:pStyle w:val="ListParagraph"/>
        <w:numPr>
          <w:ilvl w:val="0"/>
          <w:numId w:val="16"/>
        </w:numPr>
      </w:pPr>
      <w:r w:rsidRPr="00F0102D">
        <w:rPr>
          <w:b/>
          <w:bCs/>
        </w:rPr>
        <w:t>Positive situation</w:t>
      </w:r>
      <w:r>
        <w:t>: Add a book with all mandatory and optional fields filled correctly and in a correct format</w:t>
      </w:r>
    </w:p>
    <w:p w14:paraId="5ED93D00" w14:textId="77777777" w:rsidR="00FC4E12" w:rsidRDefault="00FC4E12" w:rsidP="00FC4E12">
      <w:pPr>
        <w:pStyle w:val="ListParagraph"/>
        <w:numPr>
          <w:ilvl w:val="0"/>
          <w:numId w:val="16"/>
        </w:numPr>
      </w:pPr>
      <w:r w:rsidRPr="00F0102D">
        <w:rPr>
          <w:b/>
          <w:bCs/>
        </w:rPr>
        <w:t>Negative situation:</w:t>
      </w:r>
      <w:r>
        <w:t xml:space="preserve"> Try to add a book with a book id which is 4 character long (invalid length)</w:t>
      </w:r>
    </w:p>
    <w:p w14:paraId="4F06034A" w14:textId="77777777" w:rsidR="00FC4E12" w:rsidRPr="00581D3D" w:rsidRDefault="00FC4E12" w:rsidP="00FC4E12">
      <w:pPr>
        <w:rPr>
          <w:b/>
          <w:bCs/>
        </w:rPr>
      </w:pPr>
      <w:r w:rsidRPr="00581D3D">
        <w:rPr>
          <w:b/>
          <w:bCs/>
        </w:rPr>
        <w:t>F1.1</w:t>
      </w:r>
    </w:p>
    <w:p w14:paraId="34B90301" w14:textId="77777777" w:rsidR="00FC4E12" w:rsidRDefault="00FC4E12" w:rsidP="00FC4E12">
      <w:pPr>
        <w:pStyle w:val="ListParagraph"/>
        <w:numPr>
          <w:ilvl w:val="0"/>
          <w:numId w:val="16"/>
        </w:numPr>
      </w:pPr>
      <w:r w:rsidRPr="00F0102D">
        <w:rPr>
          <w:b/>
          <w:bCs/>
        </w:rPr>
        <w:t>Positive situation</w:t>
      </w:r>
      <w:r>
        <w:t>: Add a book with all mandatory and optional fields filled correctly and in a correct format</w:t>
      </w:r>
    </w:p>
    <w:p w14:paraId="38B4FE07" w14:textId="77777777" w:rsidR="00FC4E12" w:rsidRDefault="00FC4E12" w:rsidP="00FC4E12">
      <w:pPr>
        <w:pStyle w:val="ListParagraph"/>
        <w:numPr>
          <w:ilvl w:val="0"/>
          <w:numId w:val="16"/>
        </w:numPr>
      </w:pPr>
      <w:r w:rsidRPr="00F0102D">
        <w:rPr>
          <w:b/>
          <w:bCs/>
        </w:rPr>
        <w:t>Negative situation:</w:t>
      </w:r>
      <w:r>
        <w:t xml:space="preserve"> Try to add a book without book title (mandatory field missing)</w:t>
      </w:r>
    </w:p>
    <w:p w14:paraId="12822305" w14:textId="77777777" w:rsidR="00FC4E12" w:rsidRPr="00581D3D" w:rsidRDefault="00FC4E12" w:rsidP="00FC4E12">
      <w:pPr>
        <w:rPr>
          <w:b/>
          <w:bCs/>
        </w:rPr>
      </w:pPr>
      <w:r w:rsidRPr="00581D3D">
        <w:rPr>
          <w:b/>
          <w:bCs/>
        </w:rPr>
        <w:t>F2. Users browsing and searching for books:</w:t>
      </w:r>
    </w:p>
    <w:p w14:paraId="25862D71" w14:textId="77777777" w:rsidR="00FC4E12" w:rsidRDefault="00FC4E12" w:rsidP="00FC4E12">
      <w:pPr>
        <w:pStyle w:val="ListParagraph"/>
        <w:numPr>
          <w:ilvl w:val="0"/>
          <w:numId w:val="16"/>
        </w:numPr>
      </w:pPr>
      <w:r w:rsidRPr="00F0102D">
        <w:rPr>
          <w:b/>
          <w:bCs/>
        </w:rPr>
        <w:t>Positive situation</w:t>
      </w:r>
      <w:r>
        <w:t>: Search for a book using book category “Science”</w:t>
      </w:r>
    </w:p>
    <w:p w14:paraId="278A0B7D" w14:textId="77777777" w:rsidR="00FC4E12" w:rsidRDefault="00FC4E12" w:rsidP="00FC4E12">
      <w:pPr>
        <w:pStyle w:val="ListParagraph"/>
        <w:numPr>
          <w:ilvl w:val="0"/>
          <w:numId w:val="16"/>
        </w:numPr>
      </w:pPr>
      <w:r w:rsidRPr="00F0102D">
        <w:rPr>
          <w:b/>
          <w:bCs/>
        </w:rPr>
        <w:t>Negative situation</w:t>
      </w:r>
      <w:r>
        <w:t>: Try to find a book using nonexistent category such as “xxx”</w:t>
      </w:r>
    </w:p>
    <w:p w14:paraId="75E7802A" w14:textId="77777777" w:rsidR="00FC4E12" w:rsidRPr="00581D3D" w:rsidRDefault="00FC4E12" w:rsidP="00FC4E12">
      <w:pPr>
        <w:rPr>
          <w:b/>
          <w:bCs/>
        </w:rPr>
      </w:pPr>
      <w:r w:rsidRPr="00441E68">
        <w:rPr>
          <w:b/>
          <w:bCs/>
        </w:rPr>
        <w:t>F2.1</w:t>
      </w:r>
      <w:r>
        <w:t xml:space="preserve"> </w:t>
      </w:r>
      <w:r w:rsidRPr="00581D3D">
        <w:rPr>
          <w:b/>
          <w:bCs/>
        </w:rPr>
        <w:t>Search by category:</w:t>
      </w:r>
    </w:p>
    <w:p w14:paraId="4D2CCF95" w14:textId="77777777" w:rsidR="00FC4E12" w:rsidRDefault="00FC4E12" w:rsidP="00FC4E12">
      <w:pPr>
        <w:pStyle w:val="ListParagraph"/>
        <w:numPr>
          <w:ilvl w:val="0"/>
          <w:numId w:val="17"/>
        </w:numPr>
      </w:pPr>
      <w:r w:rsidRPr="00F0102D">
        <w:rPr>
          <w:b/>
          <w:bCs/>
        </w:rPr>
        <w:t>Positive Test:</w:t>
      </w:r>
      <w:r>
        <w:t xml:space="preserve"> search a book with the category "Science" and retrieve all books exist in the catalogue.</w:t>
      </w:r>
    </w:p>
    <w:p w14:paraId="4B245893" w14:textId="77777777" w:rsidR="00FC4E12" w:rsidRDefault="00FC4E12" w:rsidP="00FC4E12">
      <w:pPr>
        <w:pStyle w:val="ListParagraph"/>
        <w:numPr>
          <w:ilvl w:val="0"/>
          <w:numId w:val="17"/>
        </w:numPr>
      </w:pPr>
      <w:r w:rsidRPr="00F0102D">
        <w:rPr>
          <w:b/>
          <w:bCs/>
        </w:rPr>
        <w:t>Negative Test:</w:t>
      </w:r>
      <w:r>
        <w:t xml:space="preserve"> search a book with a nonexistent category and system error message shown</w:t>
      </w:r>
    </w:p>
    <w:p w14:paraId="4C66EA40" w14:textId="1D9AFD38" w:rsidR="00FC4E12" w:rsidRDefault="00FC4E12" w:rsidP="00FC4E12">
      <w:pPr>
        <w:rPr>
          <w:b/>
          <w:bCs/>
        </w:rPr>
      </w:pPr>
      <w:r w:rsidRPr="00441E68">
        <w:rPr>
          <w:b/>
          <w:bCs/>
        </w:rPr>
        <w:t xml:space="preserve">F2.2: </w:t>
      </w:r>
      <w:r w:rsidRPr="00441E68">
        <w:rPr>
          <w:b/>
          <w:bCs/>
        </w:rPr>
        <w:t>Search by</w:t>
      </w:r>
      <w:r w:rsidRPr="00441E68">
        <w:rPr>
          <w:b/>
          <w:bCs/>
        </w:rPr>
        <w:t xml:space="preserve"> empty category:</w:t>
      </w:r>
    </w:p>
    <w:p w14:paraId="233573D7" w14:textId="77777777" w:rsidR="00FC4E12" w:rsidRDefault="00FC4E12" w:rsidP="00FC4E12">
      <w:pPr>
        <w:pStyle w:val="ListParagraph"/>
        <w:numPr>
          <w:ilvl w:val="0"/>
          <w:numId w:val="17"/>
        </w:numPr>
      </w:pPr>
      <w:r w:rsidRPr="00F0102D">
        <w:rPr>
          <w:b/>
          <w:bCs/>
        </w:rPr>
        <w:t>Positive Test:</w:t>
      </w:r>
      <w:r>
        <w:t xml:space="preserve"> search a book with the category empty and retrieve all books in that category.</w:t>
      </w:r>
    </w:p>
    <w:p w14:paraId="54A9C9BC" w14:textId="77777777" w:rsidR="00FC4E12" w:rsidRDefault="00FC4E12" w:rsidP="00FC4E12">
      <w:pPr>
        <w:pStyle w:val="ListParagraph"/>
        <w:numPr>
          <w:ilvl w:val="0"/>
          <w:numId w:val="17"/>
        </w:numPr>
      </w:pPr>
      <w:r w:rsidRPr="00F0102D">
        <w:rPr>
          <w:b/>
          <w:bCs/>
        </w:rPr>
        <w:t>Negative Test</w:t>
      </w:r>
      <w:r>
        <w:t>: search a book with a nonexistent category and system error message shown</w:t>
      </w:r>
    </w:p>
    <w:p w14:paraId="10AD07D8" w14:textId="77777777" w:rsidR="00FC4E12" w:rsidRDefault="00FC4E12" w:rsidP="00FC4E12">
      <w:pPr>
        <w:rPr>
          <w:b/>
          <w:bCs/>
        </w:rPr>
      </w:pPr>
      <w:r>
        <w:rPr>
          <w:b/>
          <w:bCs/>
        </w:rPr>
        <w:t>F3: Customer orders book</w:t>
      </w:r>
    </w:p>
    <w:p w14:paraId="59129513" w14:textId="77777777" w:rsidR="00FC4E12" w:rsidRDefault="00FC4E12" w:rsidP="00FC4E12">
      <w:pPr>
        <w:pStyle w:val="ListParagraph"/>
        <w:numPr>
          <w:ilvl w:val="0"/>
          <w:numId w:val="17"/>
        </w:numPr>
      </w:pPr>
      <w:r w:rsidRPr="00F0102D">
        <w:rPr>
          <w:b/>
          <w:bCs/>
        </w:rPr>
        <w:t>Positive Test:</w:t>
      </w:r>
      <w:r>
        <w:t xml:space="preserve"> Customer orders a book and it is added to the cart</w:t>
      </w:r>
    </w:p>
    <w:p w14:paraId="38EDEF2A" w14:textId="77777777" w:rsidR="00FC4E12" w:rsidRDefault="00FC4E12" w:rsidP="00FC4E12">
      <w:pPr>
        <w:pStyle w:val="ListParagraph"/>
        <w:numPr>
          <w:ilvl w:val="0"/>
          <w:numId w:val="17"/>
        </w:numPr>
      </w:pPr>
      <w:r w:rsidRPr="00F0102D">
        <w:rPr>
          <w:b/>
          <w:bCs/>
        </w:rPr>
        <w:t>Negative Test</w:t>
      </w:r>
      <w:r>
        <w:t>: Customer tries to add a book to the cart when the book is not available in catalogue</w:t>
      </w:r>
    </w:p>
    <w:p w14:paraId="1AFD025D" w14:textId="7AA48C88" w:rsidR="00FC4E12" w:rsidRDefault="00FC4E12" w:rsidP="00FC4E12">
      <w:pPr>
        <w:rPr>
          <w:b/>
          <w:bCs/>
        </w:rPr>
      </w:pPr>
      <w:r w:rsidRPr="006B7873">
        <w:rPr>
          <w:b/>
          <w:bCs/>
        </w:rPr>
        <w:t>F4: Customer allowed to view cart</w:t>
      </w:r>
    </w:p>
    <w:p w14:paraId="77507708" w14:textId="77777777" w:rsidR="00FC4E12" w:rsidRDefault="00FC4E12" w:rsidP="00FC4E12">
      <w:pPr>
        <w:pStyle w:val="ListParagraph"/>
        <w:numPr>
          <w:ilvl w:val="0"/>
          <w:numId w:val="17"/>
        </w:numPr>
      </w:pPr>
      <w:r w:rsidRPr="00F0102D">
        <w:rPr>
          <w:b/>
          <w:bCs/>
        </w:rPr>
        <w:t>Positive Test</w:t>
      </w:r>
      <w:r>
        <w:t>: Customer is able to see the cart and the list of books and it’s details added to cart already.</w:t>
      </w:r>
    </w:p>
    <w:p w14:paraId="64F37886" w14:textId="77777777" w:rsidR="00FC4E12" w:rsidRDefault="00FC4E12" w:rsidP="00FC4E12">
      <w:pPr>
        <w:pStyle w:val="ListParagraph"/>
        <w:numPr>
          <w:ilvl w:val="0"/>
          <w:numId w:val="17"/>
        </w:numPr>
      </w:pPr>
      <w:r w:rsidRPr="00F0102D">
        <w:rPr>
          <w:b/>
          <w:bCs/>
        </w:rPr>
        <w:t>Negative Test</w:t>
      </w:r>
      <w:r>
        <w:t>: Customer tries to view cart while cart has no book that has been added yet</w:t>
      </w:r>
    </w:p>
    <w:p w14:paraId="6B638804" w14:textId="77777777" w:rsidR="00FC4E12" w:rsidRDefault="00FC4E12" w:rsidP="00FC4E12">
      <w:pPr>
        <w:rPr>
          <w:b/>
          <w:bCs/>
        </w:rPr>
      </w:pPr>
      <w:r>
        <w:rPr>
          <w:b/>
          <w:bCs/>
        </w:rPr>
        <w:t>F4.1 Book details shown in the cart</w:t>
      </w:r>
    </w:p>
    <w:p w14:paraId="6465EB66" w14:textId="77777777" w:rsidR="00FC4E12" w:rsidRDefault="00FC4E12" w:rsidP="00FC4E12">
      <w:pPr>
        <w:pStyle w:val="ListParagraph"/>
        <w:numPr>
          <w:ilvl w:val="0"/>
          <w:numId w:val="17"/>
        </w:numPr>
      </w:pPr>
      <w:r w:rsidRPr="00F0102D">
        <w:rPr>
          <w:b/>
          <w:bCs/>
        </w:rPr>
        <w:t>Positive Test</w:t>
      </w:r>
      <w:r>
        <w:t>: Customer is able to see the cart and verify books details added to cart already.</w:t>
      </w:r>
    </w:p>
    <w:p w14:paraId="3504A244" w14:textId="77777777" w:rsidR="00FC4E12" w:rsidRDefault="00FC4E12" w:rsidP="00FC4E12">
      <w:pPr>
        <w:pStyle w:val="ListParagraph"/>
        <w:numPr>
          <w:ilvl w:val="0"/>
          <w:numId w:val="17"/>
        </w:numPr>
      </w:pPr>
      <w:r w:rsidRPr="00F0102D">
        <w:rPr>
          <w:b/>
          <w:bCs/>
        </w:rPr>
        <w:t>Negative Test</w:t>
      </w:r>
      <w:r>
        <w:t>: Customer tries to view cart and the added books description is not showing all field (at least one of book id, description, unit cost, number of ordered copies, total cost including shipping and handling is missing).</w:t>
      </w:r>
    </w:p>
    <w:p w14:paraId="0DD1C7FF" w14:textId="77777777" w:rsidR="00FC4E12" w:rsidRDefault="00FC4E12" w:rsidP="00FC4E12">
      <w:pPr>
        <w:pStyle w:val="ListParagraph"/>
      </w:pPr>
    </w:p>
    <w:p w14:paraId="43F24B71" w14:textId="77777777" w:rsidR="00FC4E12" w:rsidRPr="006E1813" w:rsidRDefault="00FC4E12" w:rsidP="00FC4E12">
      <w:pPr>
        <w:rPr>
          <w:b/>
          <w:bCs/>
        </w:rPr>
      </w:pPr>
      <w:r w:rsidRPr="006E1813">
        <w:rPr>
          <w:b/>
          <w:bCs/>
        </w:rPr>
        <w:t>F5: Updating number of books added to cart:</w:t>
      </w:r>
    </w:p>
    <w:p w14:paraId="414504AB" w14:textId="77777777" w:rsidR="00FC4E12" w:rsidRDefault="00FC4E12" w:rsidP="00FC4E12">
      <w:pPr>
        <w:pStyle w:val="ListParagraph"/>
        <w:numPr>
          <w:ilvl w:val="0"/>
          <w:numId w:val="17"/>
        </w:numPr>
      </w:pPr>
      <w:r w:rsidRPr="00F0102D">
        <w:rPr>
          <w:b/>
          <w:bCs/>
        </w:rPr>
        <w:t>Positive Test</w:t>
      </w:r>
      <w:r>
        <w:t>: Update the number of copies for an already added book from 1 to 3</w:t>
      </w:r>
    </w:p>
    <w:p w14:paraId="0FD0ED10" w14:textId="77777777" w:rsidR="00FC4E12" w:rsidRDefault="00FC4E12" w:rsidP="00FC4E12">
      <w:pPr>
        <w:pStyle w:val="ListParagraph"/>
        <w:numPr>
          <w:ilvl w:val="0"/>
          <w:numId w:val="17"/>
        </w:numPr>
      </w:pPr>
      <w:r w:rsidRPr="00F0102D">
        <w:rPr>
          <w:b/>
          <w:bCs/>
        </w:rPr>
        <w:t>Negative Test:</w:t>
      </w:r>
      <w:r>
        <w:t xml:space="preserve"> Update the number of copies for an already added book from 1 to -1</w:t>
      </w:r>
    </w:p>
    <w:p w14:paraId="5D234997" w14:textId="77777777" w:rsidR="00FC4E12" w:rsidRPr="006E1813" w:rsidRDefault="00FC4E12" w:rsidP="00FC4E12">
      <w:pPr>
        <w:rPr>
          <w:b/>
          <w:bCs/>
        </w:rPr>
      </w:pPr>
      <w:r w:rsidRPr="006E1813">
        <w:rPr>
          <w:b/>
          <w:bCs/>
        </w:rPr>
        <w:t>F5.1: Remove book from cart</w:t>
      </w:r>
    </w:p>
    <w:p w14:paraId="2DCB0A56" w14:textId="77777777" w:rsidR="00FC4E12" w:rsidRDefault="00FC4E12" w:rsidP="00FC4E12">
      <w:pPr>
        <w:pStyle w:val="ListParagraph"/>
        <w:numPr>
          <w:ilvl w:val="0"/>
          <w:numId w:val="18"/>
        </w:numPr>
      </w:pPr>
      <w:r w:rsidRPr="00F0102D">
        <w:rPr>
          <w:b/>
          <w:bCs/>
        </w:rPr>
        <w:t>Positive Test</w:t>
      </w:r>
      <w:r>
        <w:t>: set the number of copies for an already added book from 1 to 0 and the book is removed from the cart</w:t>
      </w:r>
    </w:p>
    <w:p w14:paraId="61584EF8" w14:textId="77777777" w:rsidR="00FC4E12" w:rsidRDefault="00FC4E12" w:rsidP="00FC4E12">
      <w:pPr>
        <w:pStyle w:val="ListParagraph"/>
        <w:numPr>
          <w:ilvl w:val="0"/>
          <w:numId w:val="18"/>
        </w:numPr>
      </w:pPr>
      <w:r w:rsidRPr="00F0102D">
        <w:rPr>
          <w:b/>
          <w:bCs/>
        </w:rPr>
        <w:t>Negative Test</w:t>
      </w:r>
      <w:r>
        <w:t>: Update the number of copies for an already added book from 1 to -1 and the book is not removed from the cart</w:t>
      </w:r>
    </w:p>
    <w:p w14:paraId="13DA761C" w14:textId="77777777" w:rsidR="00FC4E12" w:rsidRPr="006E1813" w:rsidRDefault="00FC4E12" w:rsidP="00FC4E12">
      <w:pPr>
        <w:rPr>
          <w:b/>
          <w:bCs/>
        </w:rPr>
      </w:pPr>
      <w:r w:rsidRPr="006E1813">
        <w:rPr>
          <w:b/>
          <w:bCs/>
        </w:rPr>
        <w:t>F6: Checkout and order description</w:t>
      </w:r>
    </w:p>
    <w:p w14:paraId="3EF1C6DF" w14:textId="77777777" w:rsidR="00FC4E12" w:rsidRDefault="00FC4E12" w:rsidP="00FC4E12">
      <w:pPr>
        <w:pStyle w:val="ListParagraph"/>
        <w:numPr>
          <w:ilvl w:val="0"/>
          <w:numId w:val="18"/>
        </w:numPr>
      </w:pPr>
      <w:r w:rsidRPr="00F0102D">
        <w:rPr>
          <w:b/>
          <w:bCs/>
        </w:rPr>
        <w:t>Positive Test</w:t>
      </w:r>
      <w:r>
        <w:t>: Proceed to checkout while cart is not empty  and verify the order date, amount of books ordered, amount of tax added, handling and shipping fees.</w:t>
      </w:r>
    </w:p>
    <w:p w14:paraId="5C67236A" w14:textId="77777777" w:rsidR="00FC4E12" w:rsidRDefault="00FC4E12" w:rsidP="00FC4E12">
      <w:pPr>
        <w:pStyle w:val="ListParagraph"/>
        <w:numPr>
          <w:ilvl w:val="0"/>
          <w:numId w:val="18"/>
        </w:numPr>
      </w:pPr>
      <w:r w:rsidRPr="00F0102D">
        <w:rPr>
          <w:b/>
          <w:bCs/>
        </w:rPr>
        <w:t>Negative Test</w:t>
      </w:r>
      <w:r>
        <w:t>: Proceed to checkout when cart is empty and an appropriate error message is shown.</w:t>
      </w:r>
    </w:p>
    <w:p w14:paraId="7BC68181" w14:textId="77777777" w:rsidR="00FC4E12" w:rsidRPr="006E1813" w:rsidRDefault="00FC4E12" w:rsidP="00FC4E12">
      <w:pPr>
        <w:rPr>
          <w:b/>
          <w:bCs/>
        </w:rPr>
      </w:pPr>
      <w:r w:rsidRPr="006E1813">
        <w:rPr>
          <w:b/>
          <w:bCs/>
        </w:rPr>
        <w:t>F6.1: Tax apply:</w:t>
      </w:r>
    </w:p>
    <w:p w14:paraId="09633691" w14:textId="77777777" w:rsidR="00FC4E12" w:rsidRPr="006E1813" w:rsidRDefault="00FC4E12" w:rsidP="00FC4E12">
      <w:pPr>
        <w:pStyle w:val="ListParagraph"/>
        <w:numPr>
          <w:ilvl w:val="0"/>
          <w:numId w:val="19"/>
        </w:numPr>
      </w:pPr>
      <w:r w:rsidRPr="006E1813">
        <w:rPr>
          <w:b/>
          <w:bCs/>
        </w:rPr>
        <w:t>Positive Test:</w:t>
      </w:r>
      <w:r w:rsidRPr="006E1813">
        <w:t xml:space="preserve"> Verify that a tax rate of 13% is correctly applied to the total order amount.</w:t>
      </w:r>
    </w:p>
    <w:p w14:paraId="3E31002A" w14:textId="77777777" w:rsidR="00FC4E12" w:rsidRDefault="00FC4E12" w:rsidP="00FC4E12">
      <w:pPr>
        <w:pStyle w:val="ListParagraph"/>
        <w:numPr>
          <w:ilvl w:val="0"/>
          <w:numId w:val="19"/>
        </w:numPr>
      </w:pPr>
      <w:r w:rsidRPr="006E1813">
        <w:rPr>
          <w:b/>
          <w:bCs/>
        </w:rPr>
        <w:t>Negative Test:</w:t>
      </w:r>
      <w:r w:rsidRPr="006E1813">
        <w:t xml:space="preserve"> Verify that tax rate</w:t>
      </w:r>
      <w:r>
        <w:t xml:space="preserve"> of </w:t>
      </w:r>
      <w:r w:rsidRPr="006E1813">
        <w:t>10%</w:t>
      </w:r>
      <w:r>
        <w:t xml:space="preserve"> (incorrect)</w:t>
      </w:r>
      <w:r w:rsidRPr="006E1813">
        <w:t xml:space="preserve"> is </w:t>
      </w:r>
      <w:r>
        <w:t>applied on the order</w:t>
      </w:r>
    </w:p>
    <w:p w14:paraId="78E01A87" w14:textId="77777777" w:rsidR="00FC4E12" w:rsidRDefault="00FC4E12" w:rsidP="00FC4E12">
      <w:pPr>
        <w:rPr>
          <w:b/>
          <w:bCs/>
        </w:rPr>
      </w:pPr>
      <w:r>
        <w:rPr>
          <w:b/>
          <w:bCs/>
        </w:rPr>
        <w:t>F6.2: Apply handling and shipping fees:</w:t>
      </w:r>
    </w:p>
    <w:p w14:paraId="4866B3FD" w14:textId="77777777" w:rsidR="00FC4E12" w:rsidRPr="006E1813" w:rsidRDefault="00FC4E12" w:rsidP="00FC4E12">
      <w:pPr>
        <w:pStyle w:val="ListParagraph"/>
        <w:numPr>
          <w:ilvl w:val="0"/>
          <w:numId w:val="19"/>
        </w:numPr>
      </w:pPr>
      <w:r w:rsidRPr="006E1813">
        <w:rPr>
          <w:b/>
          <w:bCs/>
        </w:rPr>
        <w:t>Positive Test:</w:t>
      </w:r>
      <w:r w:rsidRPr="006E1813">
        <w:t xml:space="preserve"> Verify that </w:t>
      </w:r>
      <w:r>
        <w:t xml:space="preserve">fixed 10$ plus 5% of order total </w:t>
      </w:r>
      <w:r w:rsidRPr="006E1813">
        <w:t>amount</w:t>
      </w:r>
      <w:r>
        <w:t xml:space="preserve"> has been applied as handling and shipping cost</w:t>
      </w:r>
    </w:p>
    <w:p w14:paraId="2713CFFF" w14:textId="77777777" w:rsidR="00FC4E12" w:rsidRDefault="00FC4E12" w:rsidP="00FC4E12">
      <w:pPr>
        <w:pStyle w:val="ListParagraph"/>
        <w:numPr>
          <w:ilvl w:val="0"/>
          <w:numId w:val="19"/>
        </w:numPr>
      </w:pPr>
      <w:r w:rsidRPr="006E1813">
        <w:rPr>
          <w:b/>
          <w:bCs/>
        </w:rPr>
        <w:t>Negative Test:</w:t>
      </w:r>
      <w:r w:rsidRPr="006E1813">
        <w:t xml:space="preserve"> Verify that </w:t>
      </w:r>
      <w:r>
        <w:t xml:space="preserve">fixed 5$(incorrect) plus 5% of order total </w:t>
      </w:r>
      <w:r w:rsidRPr="006E1813">
        <w:t>amount</w:t>
      </w:r>
      <w:r>
        <w:t xml:space="preserve"> has been applied as handling and shipping cost and an appropriate error message has been shown</w:t>
      </w:r>
    </w:p>
    <w:p w14:paraId="066DB3C7" w14:textId="77777777" w:rsidR="00FC4E12" w:rsidRDefault="00FC4E12" w:rsidP="00FC4E12">
      <w:pPr>
        <w:rPr>
          <w:b/>
          <w:bCs/>
        </w:rPr>
      </w:pPr>
    </w:p>
    <w:p w14:paraId="5F8394A9" w14:textId="77777777" w:rsidR="00FC4E12" w:rsidRDefault="00FC4E12">
      <w:pPr>
        <w:rPr>
          <w:b/>
          <w:bCs/>
        </w:rPr>
      </w:pPr>
      <w:r>
        <w:rPr>
          <w:b/>
          <w:bCs/>
        </w:rPr>
        <w:br w:type="page"/>
      </w:r>
    </w:p>
    <w:p w14:paraId="3E1F305F" w14:textId="39968BF2" w:rsidR="00FC4E12" w:rsidRPr="00F0102D" w:rsidRDefault="00FC4E12" w:rsidP="00FC4E12">
      <w:pPr>
        <w:rPr>
          <w:b/>
          <w:bCs/>
        </w:rPr>
      </w:pPr>
      <w:r w:rsidRPr="00F0102D">
        <w:rPr>
          <w:b/>
          <w:bCs/>
        </w:rPr>
        <w:t>F7: Book remove from catalogue:</w:t>
      </w:r>
    </w:p>
    <w:p w14:paraId="4D8F71F8" w14:textId="77777777" w:rsidR="00FC4E12" w:rsidRPr="00F60BE3" w:rsidRDefault="00FC4E12" w:rsidP="00FC4E12">
      <w:pPr>
        <w:pStyle w:val="ListParagraph"/>
        <w:numPr>
          <w:ilvl w:val="0"/>
          <w:numId w:val="20"/>
        </w:numPr>
      </w:pPr>
      <w:r w:rsidRPr="00F60BE3">
        <w:rPr>
          <w:b/>
          <w:bCs/>
        </w:rPr>
        <w:t>Positive Test:</w:t>
      </w:r>
      <w:r w:rsidRPr="00F60BE3">
        <w:t xml:space="preserve"> remove a book from the catalogue and verify it is no longer searchable or viewable.</w:t>
      </w:r>
    </w:p>
    <w:p w14:paraId="13141F8C" w14:textId="77777777" w:rsidR="00FC4E12" w:rsidRDefault="00FC4E12" w:rsidP="00FC4E12">
      <w:pPr>
        <w:pStyle w:val="ListParagraph"/>
        <w:numPr>
          <w:ilvl w:val="0"/>
          <w:numId w:val="19"/>
        </w:numPr>
      </w:pPr>
      <w:r w:rsidRPr="00F60BE3">
        <w:rPr>
          <w:b/>
          <w:bCs/>
        </w:rPr>
        <w:t>Negative Test:</w:t>
      </w:r>
      <w:r w:rsidRPr="00F60BE3">
        <w:t xml:space="preserve"> remove a book that does not exist in the catalogue and verify an appropriate error message is shown.</w:t>
      </w:r>
    </w:p>
    <w:p w14:paraId="060AF948" w14:textId="77777777" w:rsidR="00FC4E12" w:rsidRPr="00F0102D" w:rsidRDefault="00FC4E12" w:rsidP="00FC4E12">
      <w:pPr>
        <w:rPr>
          <w:b/>
          <w:bCs/>
        </w:rPr>
      </w:pPr>
      <w:r w:rsidRPr="00F0102D">
        <w:rPr>
          <w:b/>
          <w:bCs/>
        </w:rPr>
        <w:t>F8: administrator authentication:</w:t>
      </w:r>
    </w:p>
    <w:p w14:paraId="6E09F434" w14:textId="77777777" w:rsidR="00FC4E12" w:rsidRPr="00F60BE3" w:rsidRDefault="00FC4E12" w:rsidP="00FC4E12">
      <w:pPr>
        <w:pStyle w:val="ListParagraph"/>
        <w:numPr>
          <w:ilvl w:val="0"/>
          <w:numId w:val="19"/>
        </w:numPr>
      </w:pPr>
      <w:r w:rsidRPr="00F60BE3">
        <w:rPr>
          <w:b/>
          <w:bCs/>
        </w:rPr>
        <w:t>Positive Test:</w:t>
      </w:r>
      <w:r w:rsidRPr="00F60BE3">
        <w:t xml:space="preserve"> Successfully authenticate as an administrator and add a book to the catalogue.</w:t>
      </w:r>
    </w:p>
    <w:p w14:paraId="0EEA5FD0" w14:textId="77777777" w:rsidR="00FC4E12" w:rsidRDefault="00FC4E12" w:rsidP="00FC4E12">
      <w:pPr>
        <w:pStyle w:val="ListParagraph"/>
        <w:numPr>
          <w:ilvl w:val="0"/>
          <w:numId w:val="19"/>
        </w:numPr>
      </w:pPr>
      <w:r w:rsidRPr="00F60BE3">
        <w:rPr>
          <w:b/>
          <w:bCs/>
        </w:rPr>
        <w:t>Negative Test:</w:t>
      </w:r>
      <w:r w:rsidRPr="00F60BE3">
        <w:t xml:space="preserve"> Attempt to add a book to the catalogue without administrator authentication and verify access is denied.</w:t>
      </w:r>
    </w:p>
    <w:p w14:paraId="17178BEB" w14:textId="5B703E93" w:rsidR="00C6554A" w:rsidRDefault="00C6554A" w:rsidP="00FC4E12">
      <w:pPr>
        <w:pStyle w:val="ListBullet"/>
        <w:numPr>
          <w:ilvl w:val="0"/>
          <w:numId w:val="0"/>
        </w:numPr>
      </w:pPr>
    </w:p>
    <w:p w14:paraId="7DD9BE03" w14:textId="5C28D989" w:rsidR="00FC4E12" w:rsidRDefault="00FC4E12" w:rsidP="00FC4E12">
      <w:pPr>
        <w:pStyle w:val="Heading1"/>
      </w:pPr>
      <w:r w:rsidRPr="00FC4E12">
        <w:t>Answer to Q2:</w:t>
      </w:r>
    </w:p>
    <w:p w14:paraId="6D23AE8F" w14:textId="77777777" w:rsidR="00FC4E12" w:rsidRDefault="00FC4E12" w:rsidP="00FC4E12">
      <w:pPr>
        <w:rPr>
          <w:b/>
          <w:bCs/>
        </w:rPr>
      </w:pPr>
      <w:r w:rsidRPr="00F60BE3">
        <w:rPr>
          <w:b/>
          <w:bCs/>
        </w:rPr>
        <w:t>UC1: Administrator Sign in</w:t>
      </w:r>
    </w:p>
    <w:p w14:paraId="0CEC952B" w14:textId="77777777" w:rsidR="00FC4E12" w:rsidRPr="00C53C5F" w:rsidRDefault="00FC4E12" w:rsidP="00FC4E12">
      <w:pPr>
        <w:pStyle w:val="ListParagraph"/>
        <w:numPr>
          <w:ilvl w:val="0"/>
          <w:numId w:val="21"/>
        </w:numPr>
        <w:spacing w:after="0"/>
      </w:pPr>
      <w:r w:rsidRPr="00C53C5F">
        <w:rPr>
          <w:b/>
          <w:bCs/>
        </w:rPr>
        <w:t xml:space="preserve"> </w:t>
      </w:r>
      <w:r w:rsidRPr="00C53C5F">
        <w:t>scenario graph</w:t>
      </w:r>
      <w:r w:rsidRPr="00C53C5F">
        <w:tab/>
      </w:r>
      <w:r w:rsidRPr="00C53C5F">
        <w:tab/>
      </w:r>
    </w:p>
    <w:p w14:paraId="6B2357C7" w14:textId="77777777" w:rsidR="00FC4E12" w:rsidRDefault="00FC4E12" w:rsidP="00FC4E12">
      <w:pPr>
        <w:spacing w:after="0"/>
        <w:ind w:left="360"/>
      </w:pPr>
      <w:r w:rsidRPr="00C53C5F">
        <w:rPr>
          <w:noProof/>
        </w:rPr>
        <w:drawing>
          <wp:inline distT="0" distB="0" distL="0" distR="0" wp14:anchorId="07AF3595" wp14:editId="67A745FB">
            <wp:extent cx="1893758" cy="3003232"/>
            <wp:effectExtent l="0" t="0" r="0" b="0"/>
            <wp:docPr id="177546543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5438" name="Picture 1" descr="A diagram of a process&#10;&#10;Description automatically generated"/>
                    <pic:cNvPicPr/>
                  </pic:nvPicPr>
                  <pic:blipFill>
                    <a:blip r:embed="rId9"/>
                    <a:stretch>
                      <a:fillRect/>
                    </a:stretch>
                  </pic:blipFill>
                  <pic:spPr>
                    <a:xfrm>
                      <a:off x="0" y="0"/>
                      <a:ext cx="1908171" cy="3026089"/>
                    </a:xfrm>
                    <a:prstGeom prst="rect">
                      <a:avLst/>
                    </a:prstGeom>
                  </pic:spPr>
                </pic:pic>
              </a:graphicData>
            </a:graphic>
          </wp:inline>
        </w:drawing>
      </w:r>
    </w:p>
    <w:p w14:paraId="45EB603C" w14:textId="77777777" w:rsidR="00FC4E12" w:rsidRDefault="00FC4E12" w:rsidP="00FC4E12">
      <w:pPr>
        <w:spacing w:after="0"/>
        <w:ind w:left="360"/>
      </w:pPr>
    </w:p>
    <w:p w14:paraId="71D7A9D9" w14:textId="77777777" w:rsidR="00FC4E12" w:rsidRDefault="00FC4E12" w:rsidP="00FC4E12">
      <w:pPr>
        <w:pStyle w:val="ListParagraph"/>
        <w:numPr>
          <w:ilvl w:val="0"/>
          <w:numId w:val="21"/>
        </w:numPr>
        <w:spacing w:after="0"/>
      </w:pPr>
      <w:r>
        <w:t>Alternate scenario for total branch coverage:</w:t>
      </w:r>
      <w:r>
        <w:br/>
      </w:r>
      <w:r w:rsidRPr="00C53C5F">
        <w:rPr>
          <w:noProof/>
        </w:rPr>
        <w:drawing>
          <wp:inline distT="0" distB="0" distL="0" distR="0" wp14:anchorId="17349882" wp14:editId="57CB8366">
            <wp:extent cx="2013679" cy="3775649"/>
            <wp:effectExtent l="0" t="0" r="0" b="0"/>
            <wp:docPr id="371494590" name="Picture 1"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4590" name="Picture 1" descr="A diagram of a login&#10;&#10;Description automatically generated"/>
                    <pic:cNvPicPr/>
                  </pic:nvPicPr>
                  <pic:blipFill>
                    <a:blip r:embed="rId10"/>
                    <a:stretch>
                      <a:fillRect/>
                    </a:stretch>
                  </pic:blipFill>
                  <pic:spPr>
                    <a:xfrm>
                      <a:off x="0" y="0"/>
                      <a:ext cx="2022294" cy="3791801"/>
                    </a:xfrm>
                    <a:prstGeom prst="rect">
                      <a:avLst/>
                    </a:prstGeom>
                  </pic:spPr>
                </pic:pic>
              </a:graphicData>
            </a:graphic>
          </wp:inline>
        </w:drawing>
      </w:r>
    </w:p>
    <w:p w14:paraId="3C13BF6C" w14:textId="77777777" w:rsidR="00FC4E12" w:rsidRDefault="00FC4E12" w:rsidP="00FC4E12">
      <w:pPr>
        <w:spacing w:after="0"/>
      </w:pPr>
    </w:p>
    <w:p w14:paraId="69C7F71F" w14:textId="3A3734CD" w:rsidR="00FC4E12" w:rsidRPr="00F60BE3" w:rsidRDefault="00FC4E12" w:rsidP="00FC4E12">
      <w:pPr>
        <w:pStyle w:val="ListParagraph"/>
        <w:numPr>
          <w:ilvl w:val="0"/>
          <w:numId w:val="21"/>
        </w:numPr>
      </w:pPr>
      <w:r w:rsidRPr="00FC4E12">
        <w:t>Abstract test case for UC1:</w:t>
      </w:r>
      <w:r w:rsidRPr="00FC4E12">
        <w:tab/>
      </w:r>
      <w:r>
        <w:tab/>
      </w:r>
      <w:r>
        <w:tab/>
      </w:r>
      <w:r>
        <w:tab/>
      </w:r>
      <w:r>
        <w:tab/>
      </w:r>
    </w:p>
    <w:p w14:paraId="3760444B" w14:textId="77777777" w:rsidR="00FC4E12" w:rsidRPr="00137CA3" w:rsidRDefault="00FC4E12" w:rsidP="00FC4E12">
      <w:pPr>
        <w:pStyle w:val="ListParagraph"/>
      </w:pPr>
      <w:r w:rsidRPr="00137CA3">
        <w:t>TC1: Successful sign in</w:t>
      </w:r>
    </w:p>
    <w:tbl>
      <w:tblPr>
        <w:tblStyle w:val="TableGrid"/>
        <w:tblW w:w="0" w:type="auto"/>
        <w:tblInd w:w="720" w:type="dxa"/>
        <w:tblLook w:val="04A0" w:firstRow="1" w:lastRow="0" w:firstColumn="1" w:lastColumn="0" w:noHBand="0" w:noVBand="1"/>
      </w:tblPr>
      <w:tblGrid>
        <w:gridCol w:w="2580"/>
        <w:gridCol w:w="2751"/>
        <w:gridCol w:w="2579"/>
      </w:tblGrid>
      <w:tr w:rsidR="00FC4E12" w14:paraId="52F6B51C" w14:textId="77777777" w:rsidTr="00267951">
        <w:tc>
          <w:tcPr>
            <w:tcW w:w="3192" w:type="dxa"/>
          </w:tcPr>
          <w:p w14:paraId="0328B788" w14:textId="77777777" w:rsidR="00FC4E12" w:rsidRDefault="00FC4E12" w:rsidP="00267951">
            <w:pPr>
              <w:pStyle w:val="ListParagraph"/>
              <w:ind w:left="0"/>
              <w:rPr>
                <w:b/>
                <w:bCs/>
              </w:rPr>
            </w:pPr>
            <w:r>
              <w:rPr>
                <w:b/>
                <w:bCs/>
              </w:rPr>
              <w:t>Precondition</w:t>
            </w:r>
          </w:p>
        </w:tc>
        <w:tc>
          <w:tcPr>
            <w:tcW w:w="3192" w:type="dxa"/>
          </w:tcPr>
          <w:p w14:paraId="4C159E6B" w14:textId="77777777" w:rsidR="00FC4E12" w:rsidRDefault="00FC4E12" w:rsidP="00267951">
            <w:pPr>
              <w:pStyle w:val="ListParagraph"/>
              <w:ind w:left="0"/>
              <w:rPr>
                <w:b/>
                <w:bCs/>
              </w:rPr>
            </w:pPr>
            <w:r>
              <w:rPr>
                <w:b/>
                <w:bCs/>
              </w:rPr>
              <w:t>Steps</w:t>
            </w:r>
          </w:p>
        </w:tc>
        <w:tc>
          <w:tcPr>
            <w:tcW w:w="3192" w:type="dxa"/>
          </w:tcPr>
          <w:p w14:paraId="746B49AF" w14:textId="77777777" w:rsidR="00FC4E12" w:rsidRDefault="00FC4E12" w:rsidP="00267951">
            <w:pPr>
              <w:pStyle w:val="ListParagraph"/>
              <w:ind w:left="0"/>
              <w:rPr>
                <w:b/>
                <w:bCs/>
              </w:rPr>
            </w:pPr>
            <w:r>
              <w:rPr>
                <w:b/>
                <w:bCs/>
              </w:rPr>
              <w:t>Output</w:t>
            </w:r>
          </w:p>
        </w:tc>
      </w:tr>
      <w:tr w:rsidR="00FC4E12" w14:paraId="7DA80B90" w14:textId="77777777" w:rsidTr="00267951">
        <w:tc>
          <w:tcPr>
            <w:tcW w:w="3192" w:type="dxa"/>
          </w:tcPr>
          <w:p w14:paraId="5D8EDACC" w14:textId="77777777" w:rsidR="00FC4E12" w:rsidRPr="00F0102D" w:rsidRDefault="00FC4E12" w:rsidP="00267951">
            <w:pPr>
              <w:pStyle w:val="ListParagraph"/>
              <w:ind w:left="0"/>
            </w:pPr>
            <w:r w:rsidRPr="00F0102D">
              <w:t>Admin is on the operation page</w:t>
            </w:r>
          </w:p>
        </w:tc>
        <w:tc>
          <w:tcPr>
            <w:tcW w:w="3192" w:type="dxa"/>
          </w:tcPr>
          <w:p w14:paraId="4C6CA5F7" w14:textId="77777777" w:rsidR="00FC4E12" w:rsidRPr="00F0102D" w:rsidRDefault="00FC4E12" w:rsidP="00FC4E12">
            <w:pPr>
              <w:pStyle w:val="ListParagraph"/>
              <w:numPr>
                <w:ilvl w:val="0"/>
                <w:numId w:val="22"/>
              </w:numPr>
              <w:spacing w:after="0" w:line="240" w:lineRule="auto"/>
            </w:pPr>
            <w:r w:rsidRPr="00F0102D">
              <w:t>Navigate to operations page.</w:t>
            </w:r>
          </w:p>
          <w:p w14:paraId="7F27D71C" w14:textId="77777777" w:rsidR="00FC4E12" w:rsidRPr="00F0102D" w:rsidRDefault="00FC4E12" w:rsidP="00FC4E12">
            <w:pPr>
              <w:pStyle w:val="ListParagraph"/>
              <w:numPr>
                <w:ilvl w:val="0"/>
                <w:numId w:val="22"/>
              </w:numPr>
              <w:spacing w:after="0" w:line="240" w:lineRule="auto"/>
            </w:pPr>
            <w:r w:rsidRPr="00F0102D">
              <w:t>Enter correct login credentials.</w:t>
            </w:r>
          </w:p>
          <w:p w14:paraId="367439F8" w14:textId="77777777" w:rsidR="00FC4E12" w:rsidRPr="00F0102D" w:rsidRDefault="00FC4E12" w:rsidP="00FC4E12">
            <w:pPr>
              <w:pStyle w:val="ListParagraph"/>
              <w:numPr>
                <w:ilvl w:val="0"/>
                <w:numId w:val="22"/>
              </w:numPr>
              <w:spacing w:after="0" w:line="240" w:lineRule="auto"/>
            </w:pPr>
            <w:r w:rsidRPr="00F0102D">
              <w:t>Verify the provided info</w:t>
            </w:r>
          </w:p>
        </w:tc>
        <w:tc>
          <w:tcPr>
            <w:tcW w:w="3192" w:type="dxa"/>
          </w:tcPr>
          <w:p w14:paraId="23E0AF0B" w14:textId="77777777" w:rsidR="00FC4E12" w:rsidRPr="00F0102D" w:rsidRDefault="00FC4E12" w:rsidP="00267951">
            <w:pPr>
              <w:pStyle w:val="ListParagraph"/>
              <w:ind w:left="0"/>
            </w:pPr>
            <w:r w:rsidRPr="00F0102D">
              <w:t>Admin is logged in and can perform administrative tasks</w:t>
            </w:r>
          </w:p>
        </w:tc>
      </w:tr>
    </w:tbl>
    <w:p w14:paraId="32D099F6" w14:textId="77777777" w:rsidR="00FC4E12" w:rsidRPr="006E1813" w:rsidRDefault="00FC4E12" w:rsidP="00FC4E12">
      <w:pPr>
        <w:pStyle w:val="ListParagraph"/>
        <w:rPr>
          <w:b/>
          <w:bCs/>
        </w:rPr>
      </w:pPr>
    </w:p>
    <w:p w14:paraId="70D9C33B" w14:textId="77777777" w:rsidR="00FC4E12" w:rsidRDefault="00FC4E12" w:rsidP="00FC4E12"/>
    <w:p w14:paraId="2DE700DC" w14:textId="77777777" w:rsidR="00FC4E12" w:rsidRDefault="00FC4E12" w:rsidP="00FC4E12"/>
    <w:p w14:paraId="5BEC4641" w14:textId="77777777" w:rsidR="00FC4E12" w:rsidRDefault="00FC4E12" w:rsidP="00FC4E12"/>
    <w:p w14:paraId="2446F54C" w14:textId="77777777" w:rsidR="00FC4E12" w:rsidRDefault="00FC4E12" w:rsidP="00FC4E12"/>
    <w:p w14:paraId="30618F33" w14:textId="77777777" w:rsidR="00FC4E12" w:rsidRDefault="00FC4E12" w:rsidP="00FC4E12"/>
    <w:p w14:paraId="2E398E2B" w14:textId="77777777" w:rsidR="00FC4E12" w:rsidRDefault="00FC4E12" w:rsidP="00FC4E12"/>
    <w:p w14:paraId="53D7CA1E" w14:textId="77777777" w:rsidR="00FC4E12" w:rsidRDefault="00FC4E12" w:rsidP="00FC4E12">
      <w:pPr>
        <w:rPr>
          <w:b/>
          <w:bCs/>
        </w:rPr>
      </w:pPr>
      <w:r>
        <w:rPr>
          <w:b/>
          <w:bCs/>
        </w:rPr>
        <w:t>UC2: Administrators sign out</w:t>
      </w:r>
    </w:p>
    <w:p w14:paraId="1871B75E" w14:textId="77777777" w:rsidR="00FC4E12" w:rsidRPr="00DF248F" w:rsidRDefault="00FC4E12" w:rsidP="00FC4E12">
      <w:pPr>
        <w:pStyle w:val="ListParagraph"/>
        <w:numPr>
          <w:ilvl w:val="0"/>
          <w:numId w:val="23"/>
        </w:numPr>
        <w:rPr>
          <w:b/>
          <w:bCs/>
        </w:rPr>
      </w:pPr>
      <w:r>
        <w:rPr>
          <w:b/>
          <w:bCs/>
        </w:rPr>
        <w:t xml:space="preserve">Scenario graph </w:t>
      </w:r>
      <w:r>
        <w:rPr>
          <w:b/>
          <w:bCs/>
        </w:rPr>
        <w:br/>
      </w:r>
      <w:r w:rsidRPr="00DF248F">
        <w:rPr>
          <w:b/>
          <w:bCs/>
          <w:noProof/>
        </w:rPr>
        <w:drawing>
          <wp:inline distT="0" distB="0" distL="0" distR="0" wp14:anchorId="285E9357" wp14:editId="4F473491">
            <wp:extent cx="1994427" cy="1798820"/>
            <wp:effectExtent l="0" t="0" r="0" b="0"/>
            <wp:docPr id="567092618" name="Picture 1" descr="A diagram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92618" name="Picture 1" descr="A diagram of a message&#10;&#10;Description automatically generated"/>
                    <pic:cNvPicPr/>
                  </pic:nvPicPr>
                  <pic:blipFill>
                    <a:blip r:embed="rId11"/>
                    <a:stretch>
                      <a:fillRect/>
                    </a:stretch>
                  </pic:blipFill>
                  <pic:spPr>
                    <a:xfrm>
                      <a:off x="0" y="0"/>
                      <a:ext cx="2004401" cy="1807816"/>
                    </a:xfrm>
                    <a:prstGeom prst="rect">
                      <a:avLst/>
                    </a:prstGeom>
                  </pic:spPr>
                </pic:pic>
              </a:graphicData>
            </a:graphic>
          </wp:inline>
        </w:drawing>
      </w:r>
    </w:p>
    <w:p w14:paraId="5D945C26" w14:textId="77777777" w:rsidR="00FC4E12" w:rsidRDefault="00FC4E12" w:rsidP="00FC4E12">
      <w:pPr>
        <w:pStyle w:val="ListParagraph"/>
        <w:numPr>
          <w:ilvl w:val="0"/>
          <w:numId w:val="23"/>
        </w:numPr>
      </w:pPr>
      <w:r w:rsidRPr="00FC4E12">
        <w:rPr>
          <w:b/>
          <w:bCs/>
        </w:rPr>
        <w:t>Alternate scenario for total branch coverage:</w:t>
      </w:r>
      <w:r>
        <w:br/>
      </w:r>
      <w:r w:rsidRPr="00DF248F">
        <w:t>No alternate</w:t>
      </w:r>
      <w:r w:rsidRPr="00DF248F">
        <w:rPr>
          <w:b/>
          <w:bCs/>
        </w:rPr>
        <w:t xml:space="preserve"> </w:t>
      </w:r>
      <w:r w:rsidRPr="00DF248F">
        <w:t>branch is available for this UC</w:t>
      </w:r>
      <w:r>
        <w:rPr>
          <w:b/>
          <w:bCs/>
        </w:rPr>
        <w:t xml:space="preserve">. </w:t>
      </w:r>
      <w:r w:rsidRPr="00DF248F">
        <w:t>Thus</w:t>
      </w:r>
      <w:r>
        <w:t xml:space="preserve">, </w:t>
      </w:r>
      <w:r w:rsidRPr="00DF248F">
        <w:t>only the main scenario graph will be sufficient to get branch coverage</w:t>
      </w:r>
    </w:p>
    <w:p w14:paraId="137D9524" w14:textId="77777777" w:rsidR="00FC4E12" w:rsidRDefault="00FC4E12" w:rsidP="00FC4E12">
      <w:pPr>
        <w:pStyle w:val="ListParagraph"/>
      </w:pPr>
    </w:p>
    <w:p w14:paraId="1FA01731" w14:textId="77777777" w:rsidR="00FC4E12" w:rsidRDefault="00FC4E12" w:rsidP="00FC4E12">
      <w:pPr>
        <w:pStyle w:val="ListParagraph"/>
        <w:numPr>
          <w:ilvl w:val="0"/>
          <w:numId w:val="23"/>
        </w:numPr>
      </w:pPr>
      <w:r>
        <w:t>Abstract test case for UC2:</w:t>
      </w:r>
    </w:p>
    <w:tbl>
      <w:tblPr>
        <w:tblStyle w:val="TableGrid"/>
        <w:tblW w:w="0" w:type="auto"/>
        <w:tblInd w:w="720" w:type="dxa"/>
        <w:tblLook w:val="04A0" w:firstRow="1" w:lastRow="0" w:firstColumn="1" w:lastColumn="0" w:noHBand="0" w:noVBand="1"/>
      </w:tblPr>
      <w:tblGrid>
        <w:gridCol w:w="2638"/>
        <w:gridCol w:w="2841"/>
        <w:gridCol w:w="2431"/>
      </w:tblGrid>
      <w:tr w:rsidR="00FC4E12" w14:paraId="74330DC0" w14:textId="77777777" w:rsidTr="00267951">
        <w:tc>
          <w:tcPr>
            <w:tcW w:w="3192" w:type="dxa"/>
          </w:tcPr>
          <w:p w14:paraId="5BA6702A" w14:textId="77777777" w:rsidR="00FC4E12" w:rsidRDefault="00FC4E12" w:rsidP="00267951">
            <w:pPr>
              <w:pStyle w:val="ListParagraph"/>
              <w:ind w:left="0"/>
              <w:rPr>
                <w:b/>
                <w:bCs/>
              </w:rPr>
            </w:pPr>
            <w:r>
              <w:rPr>
                <w:b/>
                <w:bCs/>
              </w:rPr>
              <w:t>Precondition</w:t>
            </w:r>
          </w:p>
        </w:tc>
        <w:tc>
          <w:tcPr>
            <w:tcW w:w="3192" w:type="dxa"/>
          </w:tcPr>
          <w:p w14:paraId="1B29F265" w14:textId="77777777" w:rsidR="00FC4E12" w:rsidRDefault="00FC4E12" w:rsidP="00267951">
            <w:pPr>
              <w:pStyle w:val="ListParagraph"/>
              <w:ind w:left="0"/>
              <w:rPr>
                <w:b/>
                <w:bCs/>
              </w:rPr>
            </w:pPr>
            <w:r>
              <w:rPr>
                <w:b/>
                <w:bCs/>
              </w:rPr>
              <w:t>Steps</w:t>
            </w:r>
          </w:p>
        </w:tc>
        <w:tc>
          <w:tcPr>
            <w:tcW w:w="3192" w:type="dxa"/>
          </w:tcPr>
          <w:p w14:paraId="3344DF30" w14:textId="77777777" w:rsidR="00FC4E12" w:rsidRDefault="00FC4E12" w:rsidP="00267951">
            <w:pPr>
              <w:pStyle w:val="ListParagraph"/>
              <w:ind w:left="0"/>
              <w:rPr>
                <w:b/>
                <w:bCs/>
              </w:rPr>
            </w:pPr>
            <w:r>
              <w:rPr>
                <w:b/>
                <w:bCs/>
              </w:rPr>
              <w:t>Output</w:t>
            </w:r>
          </w:p>
        </w:tc>
      </w:tr>
      <w:tr w:rsidR="00FC4E12" w14:paraId="32DECCAB" w14:textId="77777777" w:rsidTr="00267951">
        <w:tc>
          <w:tcPr>
            <w:tcW w:w="3192" w:type="dxa"/>
          </w:tcPr>
          <w:p w14:paraId="65A36C5E" w14:textId="77777777" w:rsidR="00FC4E12" w:rsidRPr="00F0102D" w:rsidRDefault="00FC4E12" w:rsidP="00267951">
            <w:pPr>
              <w:pStyle w:val="ListParagraph"/>
              <w:ind w:left="0"/>
            </w:pPr>
            <w:r w:rsidRPr="00F0102D">
              <w:t>Admin is logged in</w:t>
            </w:r>
          </w:p>
        </w:tc>
        <w:tc>
          <w:tcPr>
            <w:tcW w:w="3192" w:type="dxa"/>
          </w:tcPr>
          <w:p w14:paraId="49814876" w14:textId="77777777" w:rsidR="00FC4E12" w:rsidRPr="00F0102D" w:rsidRDefault="00FC4E12" w:rsidP="00FC4E12">
            <w:pPr>
              <w:pStyle w:val="ListParagraph"/>
              <w:numPr>
                <w:ilvl w:val="0"/>
                <w:numId w:val="22"/>
              </w:numPr>
              <w:spacing w:after="0" w:line="240" w:lineRule="auto"/>
            </w:pPr>
            <w:r w:rsidRPr="00F0102D">
              <w:t>Select sign out.</w:t>
            </w:r>
          </w:p>
          <w:p w14:paraId="7FC5A96F" w14:textId="77777777" w:rsidR="00FC4E12" w:rsidRPr="00F0102D" w:rsidRDefault="00FC4E12" w:rsidP="00FC4E12">
            <w:pPr>
              <w:pStyle w:val="ListParagraph"/>
              <w:numPr>
                <w:ilvl w:val="0"/>
                <w:numId w:val="22"/>
              </w:numPr>
              <w:spacing w:after="0" w:line="240" w:lineRule="auto"/>
            </w:pPr>
            <w:r w:rsidRPr="00F0102D">
              <w:t>Verify the confirmation message of sign out</w:t>
            </w:r>
          </w:p>
        </w:tc>
        <w:tc>
          <w:tcPr>
            <w:tcW w:w="3192" w:type="dxa"/>
          </w:tcPr>
          <w:p w14:paraId="5D020DF8" w14:textId="77777777" w:rsidR="00FC4E12" w:rsidRPr="00F0102D" w:rsidRDefault="00FC4E12" w:rsidP="00267951">
            <w:pPr>
              <w:pStyle w:val="ListParagraph"/>
              <w:ind w:left="0"/>
            </w:pPr>
            <w:r w:rsidRPr="00F0102D">
              <w:t>Admin is logged out</w:t>
            </w:r>
          </w:p>
        </w:tc>
      </w:tr>
    </w:tbl>
    <w:p w14:paraId="09887AB3" w14:textId="77777777" w:rsidR="00FC4E12" w:rsidRDefault="00FC4E12" w:rsidP="00FC4E12"/>
    <w:p w14:paraId="51DC975E" w14:textId="77777777" w:rsidR="00FC4E12" w:rsidRDefault="00FC4E12" w:rsidP="00FC4E12"/>
    <w:p w14:paraId="3DFDBF44" w14:textId="77777777" w:rsidR="00FC4E12" w:rsidRDefault="00FC4E12" w:rsidP="00FC4E12"/>
    <w:p w14:paraId="5DB0C7E7" w14:textId="77777777" w:rsidR="00FC4E12" w:rsidRDefault="00FC4E12" w:rsidP="00FC4E12"/>
    <w:p w14:paraId="17894772" w14:textId="77777777" w:rsidR="00FC4E12" w:rsidRDefault="00FC4E12" w:rsidP="00FC4E12"/>
    <w:p w14:paraId="310C1F29" w14:textId="77777777" w:rsidR="00FC4E12" w:rsidRDefault="00FC4E12" w:rsidP="00FC4E12"/>
    <w:p w14:paraId="58084808" w14:textId="77777777" w:rsidR="00FC4E12" w:rsidRDefault="00FC4E12" w:rsidP="00FC4E12"/>
    <w:p w14:paraId="77C5BFCA" w14:textId="77777777" w:rsidR="00FC4E12" w:rsidRDefault="00FC4E12" w:rsidP="00FC4E12"/>
    <w:p w14:paraId="6ED27AA6" w14:textId="77777777" w:rsidR="00FC4E12" w:rsidRDefault="00FC4E12" w:rsidP="00FC4E12"/>
    <w:p w14:paraId="02431053" w14:textId="77777777" w:rsidR="00FC4E12" w:rsidRDefault="00FC4E12" w:rsidP="00FC4E12"/>
    <w:p w14:paraId="693ACA4A" w14:textId="77777777" w:rsidR="00FC4E12" w:rsidRDefault="00FC4E12" w:rsidP="00FC4E12"/>
    <w:p w14:paraId="023AF98D" w14:textId="77777777" w:rsidR="00FC4E12" w:rsidRDefault="00FC4E12" w:rsidP="00FC4E12"/>
    <w:p w14:paraId="4EF96FED" w14:textId="77777777" w:rsidR="00FC4E12" w:rsidRPr="00F0102D" w:rsidRDefault="00FC4E12" w:rsidP="00FC4E12">
      <w:pPr>
        <w:rPr>
          <w:b/>
          <w:bCs/>
        </w:rPr>
      </w:pPr>
      <w:r w:rsidRPr="00F0102D">
        <w:rPr>
          <w:b/>
          <w:bCs/>
        </w:rPr>
        <w:t>UC3: Add book</w:t>
      </w:r>
    </w:p>
    <w:p w14:paraId="5247A39A" w14:textId="77777777" w:rsidR="00FC4E12" w:rsidRPr="00F0102D" w:rsidRDefault="00FC4E12" w:rsidP="00FC4E12">
      <w:pPr>
        <w:pStyle w:val="ListParagraph"/>
        <w:numPr>
          <w:ilvl w:val="0"/>
          <w:numId w:val="24"/>
        </w:numPr>
        <w:rPr>
          <w:b/>
          <w:bCs/>
        </w:rPr>
      </w:pPr>
      <w:r w:rsidRPr="00F0102D">
        <w:rPr>
          <w:b/>
          <w:bCs/>
        </w:rPr>
        <w:t>Scenario graph</w:t>
      </w:r>
    </w:p>
    <w:p w14:paraId="5D9D75AE" w14:textId="77777777" w:rsidR="00FC4E12" w:rsidRDefault="00FC4E12" w:rsidP="00FC4E12">
      <w:pPr>
        <w:ind w:left="1440"/>
      </w:pPr>
      <w:r w:rsidRPr="00114C03">
        <w:rPr>
          <w:noProof/>
        </w:rPr>
        <w:drawing>
          <wp:inline distT="0" distB="0" distL="0" distR="0" wp14:anchorId="36B77594" wp14:editId="0344C7E2">
            <wp:extent cx="1698945" cy="1878510"/>
            <wp:effectExtent l="0" t="0" r="0" b="7620"/>
            <wp:docPr id="1458764647"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4647" name="Picture 1" descr="A diagram of a book&#10;&#10;Description automatically generated"/>
                    <pic:cNvPicPr/>
                  </pic:nvPicPr>
                  <pic:blipFill>
                    <a:blip r:embed="rId12"/>
                    <a:stretch>
                      <a:fillRect/>
                    </a:stretch>
                  </pic:blipFill>
                  <pic:spPr>
                    <a:xfrm>
                      <a:off x="0" y="0"/>
                      <a:ext cx="1717153" cy="1898643"/>
                    </a:xfrm>
                    <a:prstGeom prst="rect">
                      <a:avLst/>
                    </a:prstGeom>
                  </pic:spPr>
                </pic:pic>
              </a:graphicData>
            </a:graphic>
          </wp:inline>
        </w:drawing>
      </w:r>
    </w:p>
    <w:p w14:paraId="65EDD0D9" w14:textId="1F93EF7F" w:rsidR="00FC4E12" w:rsidRPr="00FC4E12" w:rsidRDefault="00FC4E12" w:rsidP="00FC4E12">
      <w:pPr>
        <w:pStyle w:val="ListParagraph"/>
        <w:numPr>
          <w:ilvl w:val="0"/>
          <w:numId w:val="24"/>
        </w:numPr>
      </w:pPr>
      <w:r w:rsidRPr="00FC4E12">
        <w:rPr>
          <w:b/>
          <w:bCs/>
        </w:rPr>
        <w:t>Alternate scenario graph to get complete Branch coverage :</w:t>
      </w:r>
    </w:p>
    <w:p w14:paraId="6F71F1F7" w14:textId="77777777" w:rsidR="00FC4E12" w:rsidRDefault="00FC4E12" w:rsidP="00FC4E12">
      <w:pPr>
        <w:pStyle w:val="ListParagraph"/>
      </w:pPr>
      <w:r w:rsidRPr="00114C03">
        <w:rPr>
          <w:noProof/>
        </w:rPr>
        <w:drawing>
          <wp:inline distT="0" distB="0" distL="0" distR="0" wp14:anchorId="59FAAF02" wp14:editId="0118CA6E">
            <wp:extent cx="4187253" cy="3175726"/>
            <wp:effectExtent l="0" t="0" r="0" b="0"/>
            <wp:docPr id="206019545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5456" name="Picture 1" descr="A diagram of a process&#10;&#10;Description automatically generated"/>
                    <pic:cNvPicPr/>
                  </pic:nvPicPr>
                  <pic:blipFill>
                    <a:blip r:embed="rId13"/>
                    <a:stretch>
                      <a:fillRect/>
                    </a:stretch>
                  </pic:blipFill>
                  <pic:spPr>
                    <a:xfrm>
                      <a:off x="0" y="0"/>
                      <a:ext cx="4193442" cy="3180420"/>
                    </a:xfrm>
                    <a:prstGeom prst="rect">
                      <a:avLst/>
                    </a:prstGeom>
                  </pic:spPr>
                </pic:pic>
              </a:graphicData>
            </a:graphic>
          </wp:inline>
        </w:drawing>
      </w:r>
    </w:p>
    <w:p w14:paraId="015C8878" w14:textId="77777777" w:rsidR="00FC4E12" w:rsidRDefault="00FC4E12" w:rsidP="00FC4E12">
      <w:pPr>
        <w:pStyle w:val="ListParagraph"/>
      </w:pPr>
    </w:p>
    <w:p w14:paraId="55EC2142" w14:textId="77777777" w:rsidR="00FC4E12" w:rsidRPr="00F0102D" w:rsidRDefault="00FC4E12" w:rsidP="00FC4E12">
      <w:pPr>
        <w:pStyle w:val="ListParagraph"/>
        <w:numPr>
          <w:ilvl w:val="0"/>
          <w:numId w:val="24"/>
        </w:numPr>
        <w:rPr>
          <w:b/>
          <w:bCs/>
        </w:rPr>
      </w:pPr>
      <w:r w:rsidRPr="00F0102D">
        <w:rPr>
          <w:b/>
          <w:bCs/>
        </w:rPr>
        <w:t>Abstract test cases:</w:t>
      </w:r>
    </w:p>
    <w:tbl>
      <w:tblPr>
        <w:tblStyle w:val="TableGrid"/>
        <w:tblW w:w="0" w:type="auto"/>
        <w:tblInd w:w="720" w:type="dxa"/>
        <w:tblLook w:val="04A0" w:firstRow="1" w:lastRow="0" w:firstColumn="1" w:lastColumn="0" w:noHBand="0" w:noVBand="1"/>
      </w:tblPr>
      <w:tblGrid>
        <w:gridCol w:w="2665"/>
        <w:gridCol w:w="2729"/>
        <w:gridCol w:w="2516"/>
      </w:tblGrid>
      <w:tr w:rsidR="00FC4E12" w14:paraId="4C2315D9" w14:textId="77777777" w:rsidTr="00267951">
        <w:tc>
          <w:tcPr>
            <w:tcW w:w="3192" w:type="dxa"/>
          </w:tcPr>
          <w:p w14:paraId="5EC4CD9F" w14:textId="77777777" w:rsidR="00FC4E12" w:rsidRDefault="00FC4E12" w:rsidP="00267951">
            <w:pPr>
              <w:pStyle w:val="ListParagraph"/>
              <w:ind w:left="0"/>
              <w:rPr>
                <w:b/>
                <w:bCs/>
              </w:rPr>
            </w:pPr>
            <w:r>
              <w:rPr>
                <w:b/>
                <w:bCs/>
              </w:rPr>
              <w:t>Precondition</w:t>
            </w:r>
          </w:p>
        </w:tc>
        <w:tc>
          <w:tcPr>
            <w:tcW w:w="3192" w:type="dxa"/>
          </w:tcPr>
          <w:p w14:paraId="3F11409A" w14:textId="77777777" w:rsidR="00FC4E12" w:rsidRDefault="00FC4E12" w:rsidP="00267951">
            <w:pPr>
              <w:pStyle w:val="ListParagraph"/>
              <w:ind w:left="0"/>
              <w:rPr>
                <w:b/>
                <w:bCs/>
              </w:rPr>
            </w:pPr>
            <w:r>
              <w:rPr>
                <w:b/>
                <w:bCs/>
              </w:rPr>
              <w:t>Steps</w:t>
            </w:r>
          </w:p>
        </w:tc>
        <w:tc>
          <w:tcPr>
            <w:tcW w:w="3192" w:type="dxa"/>
          </w:tcPr>
          <w:p w14:paraId="13E826BE" w14:textId="77777777" w:rsidR="00FC4E12" w:rsidRDefault="00FC4E12" w:rsidP="00267951">
            <w:pPr>
              <w:pStyle w:val="ListParagraph"/>
              <w:ind w:left="0"/>
              <w:rPr>
                <w:b/>
                <w:bCs/>
              </w:rPr>
            </w:pPr>
            <w:r>
              <w:rPr>
                <w:b/>
                <w:bCs/>
              </w:rPr>
              <w:t>Output</w:t>
            </w:r>
          </w:p>
        </w:tc>
      </w:tr>
      <w:tr w:rsidR="00FC4E12" w14:paraId="630E1623" w14:textId="77777777" w:rsidTr="00267951">
        <w:tc>
          <w:tcPr>
            <w:tcW w:w="3192" w:type="dxa"/>
          </w:tcPr>
          <w:p w14:paraId="790A02F7" w14:textId="77777777" w:rsidR="00FC4E12" w:rsidRPr="00F0102D" w:rsidRDefault="00FC4E12" w:rsidP="00267951">
            <w:pPr>
              <w:pStyle w:val="ListParagraph"/>
              <w:ind w:left="0"/>
            </w:pPr>
            <w:r w:rsidRPr="00F0102D">
              <w:t>Admin is logged in and on the add book page</w:t>
            </w:r>
          </w:p>
        </w:tc>
        <w:tc>
          <w:tcPr>
            <w:tcW w:w="3192" w:type="dxa"/>
          </w:tcPr>
          <w:p w14:paraId="1020B578" w14:textId="77777777" w:rsidR="00FC4E12" w:rsidRPr="00F0102D" w:rsidRDefault="00FC4E12" w:rsidP="00FC4E12">
            <w:pPr>
              <w:pStyle w:val="ListParagraph"/>
              <w:numPr>
                <w:ilvl w:val="0"/>
                <w:numId w:val="22"/>
              </w:numPr>
              <w:spacing w:after="0" w:line="240" w:lineRule="auto"/>
            </w:pPr>
            <w:r w:rsidRPr="00F0102D">
              <w:t>Enter the book info</w:t>
            </w:r>
          </w:p>
          <w:p w14:paraId="51DE7A42" w14:textId="77777777" w:rsidR="00FC4E12" w:rsidRPr="00F0102D" w:rsidRDefault="00FC4E12" w:rsidP="00FC4E12">
            <w:pPr>
              <w:pStyle w:val="ListParagraph"/>
              <w:numPr>
                <w:ilvl w:val="0"/>
                <w:numId w:val="22"/>
              </w:numPr>
              <w:spacing w:after="0" w:line="240" w:lineRule="auto"/>
            </w:pPr>
            <w:r w:rsidRPr="00F0102D">
              <w:t>Verify the provided info for validity</w:t>
            </w:r>
          </w:p>
        </w:tc>
        <w:tc>
          <w:tcPr>
            <w:tcW w:w="3192" w:type="dxa"/>
          </w:tcPr>
          <w:p w14:paraId="5F05229F" w14:textId="77777777" w:rsidR="00FC4E12" w:rsidRPr="00F0102D" w:rsidRDefault="00FC4E12" w:rsidP="00267951">
            <w:pPr>
              <w:pStyle w:val="ListParagraph"/>
              <w:ind w:left="0"/>
            </w:pPr>
            <w:r w:rsidRPr="00F0102D">
              <w:t>Book is added to the catalogue</w:t>
            </w:r>
          </w:p>
        </w:tc>
      </w:tr>
    </w:tbl>
    <w:p w14:paraId="34E4D98A" w14:textId="6B2C77ED" w:rsidR="00FC4E12" w:rsidRDefault="00FC4E12" w:rsidP="00FC4E12">
      <w:pPr>
        <w:rPr>
          <w:b/>
          <w:bCs/>
        </w:rPr>
      </w:pPr>
      <w:r>
        <w:rPr>
          <w:b/>
          <w:bCs/>
        </w:rPr>
        <w:br w:type="page"/>
      </w:r>
      <w:r w:rsidRPr="00D77676">
        <w:rPr>
          <w:b/>
          <w:bCs/>
        </w:rPr>
        <w:t>UC4: Browse catalogue:</w:t>
      </w:r>
    </w:p>
    <w:p w14:paraId="4A7A53E8" w14:textId="77777777" w:rsidR="00FC4E12" w:rsidRPr="00314789" w:rsidRDefault="00FC4E12" w:rsidP="00FC4E12">
      <w:pPr>
        <w:pStyle w:val="ListParagraph"/>
        <w:numPr>
          <w:ilvl w:val="0"/>
          <w:numId w:val="25"/>
        </w:numPr>
        <w:rPr>
          <w:b/>
          <w:bCs/>
        </w:rPr>
      </w:pPr>
      <w:r w:rsidRPr="00314789">
        <w:rPr>
          <w:b/>
          <w:bCs/>
        </w:rPr>
        <w:t>Scenario graph:</w:t>
      </w:r>
    </w:p>
    <w:p w14:paraId="215CABEE" w14:textId="28221280" w:rsidR="00FC4E12" w:rsidRDefault="00FC4E12" w:rsidP="00FC4E12">
      <w:pPr>
        <w:rPr>
          <w:b/>
          <w:bCs/>
        </w:rPr>
      </w:pPr>
      <w:r w:rsidRPr="00314789">
        <w:rPr>
          <w:b/>
          <w:bCs/>
          <w:noProof/>
        </w:rPr>
        <w:drawing>
          <wp:inline distT="0" distB="0" distL="0" distR="0" wp14:anchorId="21BDB105" wp14:editId="053CD1FB">
            <wp:extent cx="2573311" cy="1976092"/>
            <wp:effectExtent l="0" t="0" r="0" b="0"/>
            <wp:docPr id="1280702881"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02881" name="Picture 1" descr="A diagram of a graph&#10;&#10;Description automatically generated"/>
                    <pic:cNvPicPr/>
                  </pic:nvPicPr>
                  <pic:blipFill>
                    <a:blip r:embed="rId14"/>
                    <a:stretch>
                      <a:fillRect/>
                    </a:stretch>
                  </pic:blipFill>
                  <pic:spPr>
                    <a:xfrm>
                      <a:off x="0" y="0"/>
                      <a:ext cx="2579088" cy="1980528"/>
                    </a:xfrm>
                    <a:prstGeom prst="rect">
                      <a:avLst/>
                    </a:prstGeom>
                  </pic:spPr>
                </pic:pic>
              </a:graphicData>
            </a:graphic>
          </wp:inline>
        </w:drawing>
      </w:r>
    </w:p>
    <w:p w14:paraId="7B3C9955" w14:textId="73663D79" w:rsidR="00FC4E12" w:rsidRPr="00314789" w:rsidRDefault="00FC4E12" w:rsidP="00FC4E12">
      <w:pPr>
        <w:pStyle w:val="ListParagraph"/>
        <w:numPr>
          <w:ilvl w:val="0"/>
          <w:numId w:val="25"/>
        </w:numPr>
        <w:rPr>
          <w:b/>
          <w:bCs/>
        </w:rPr>
      </w:pPr>
      <w:r w:rsidRPr="00314789">
        <w:rPr>
          <w:b/>
          <w:bCs/>
        </w:rPr>
        <w:t xml:space="preserve"> Alternate scenario </w:t>
      </w:r>
      <w:r w:rsidRPr="00314789">
        <w:rPr>
          <w:b/>
          <w:bCs/>
        </w:rPr>
        <w:t>graph to</w:t>
      </w:r>
      <w:r w:rsidRPr="00314789">
        <w:rPr>
          <w:b/>
          <w:bCs/>
        </w:rPr>
        <w:t xml:space="preserve"> get complete branch coverage:</w:t>
      </w:r>
    </w:p>
    <w:p w14:paraId="5ED343D8" w14:textId="77777777" w:rsidR="00FC4E12" w:rsidRDefault="00FC4E12" w:rsidP="00FC4E12">
      <w:pPr>
        <w:rPr>
          <w:b/>
          <w:bCs/>
        </w:rPr>
      </w:pPr>
      <w:r w:rsidRPr="00314789">
        <w:rPr>
          <w:b/>
          <w:bCs/>
          <w:noProof/>
        </w:rPr>
        <w:drawing>
          <wp:inline distT="0" distB="0" distL="0" distR="0" wp14:anchorId="09503067" wp14:editId="2F80016D">
            <wp:extent cx="4312289" cy="3106188"/>
            <wp:effectExtent l="0" t="0" r="0" b="0"/>
            <wp:docPr id="1229959115"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59115" name="Picture 1" descr="A diagram of a book&#10;&#10;Description automatically generated"/>
                    <pic:cNvPicPr/>
                  </pic:nvPicPr>
                  <pic:blipFill>
                    <a:blip r:embed="rId15"/>
                    <a:stretch>
                      <a:fillRect/>
                    </a:stretch>
                  </pic:blipFill>
                  <pic:spPr>
                    <a:xfrm>
                      <a:off x="0" y="0"/>
                      <a:ext cx="4339979" cy="3126134"/>
                    </a:xfrm>
                    <a:prstGeom prst="rect">
                      <a:avLst/>
                    </a:prstGeom>
                  </pic:spPr>
                </pic:pic>
              </a:graphicData>
            </a:graphic>
          </wp:inline>
        </w:drawing>
      </w:r>
    </w:p>
    <w:p w14:paraId="69DE99F2" w14:textId="4EDD0671" w:rsidR="00FC4E12" w:rsidRPr="00314789" w:rsidRDefault="00FC4E12" w:rsidP="00FC4E12">
      <w:pPr>
        <w:pStyle w:val="ListParagraph"/>
        <w:numPr>
          <w:ilvl w:val="0"/>
          <w:numId w:val="25"/>
        </w:numPr>
        <w:rPr>
          <w:b/>
          <w:bCs/>
        </w:rPr>
      </w:pPr>
      <w:r w:rsidRPr="00314789">
        <w:rPr>
          <w:b/>
          <w:bCs/>
        </w:rPr>
        <w:t xml:space="preserve">Abstract test </w:t>
      </w:r>
      <w:r w:rsidRPr="00314789">
        <w:rPr>
          <w:b/>
          <w:bCs/>
        </w:rPr>
        <w:t>case:</w:t>
      </w:r>
      <w:r w:rsidRPr="00314789">
        <w:rPr>
          <w:b/>
          <w:bCs/>
        </w:rPr>
        <w:t xml:space="preserve"> Browse by specific category</w:t>
      </w:r>
    </w:p>
    <w:tbl>
      <w:tblPr>
        <w:tblStyle w:val="TableGrid"/>
        <w:tblW w:w="0" w:type="auto"/>
        <w:tblLook w:val="04A0" w:firstRow="1" w:lastRow="0" w:firstColumn="1" w:lastColumn="0" w:noHBand="0" w:noVBand="1"/>
      </w:tblPr>
      <w:tblGrid>
        <w:gridCol w:w="2870"/>
        <w:gridCol w:w="2964"/>
        <w:gridCol w:w="2796"/>
      </w:tblGrid>
      <w:tr w:rsidR="00FC4E12" w14:paraId="41478D97" w14:textId="77777777" w:rsidTr="00FC4E12">
        <w:tc>
          <w:tcPr>
            <w:tcW w:w="2870" w:type="dxa"/>
          </w:tcPr>
          <w:p w14:paraId="1BC4C902" w14:textId="77777777" w:rsidR="00FC4E12" w:rsidRDefault="00FC4E12" w:rsidP="00267951">
            <w:pPr>
              <w:pStyle w:val="ListParagraph"/>
              <w:ind w:left="0"/>
              <w:rPr>
                <w:b/>
                <w:bCs/>
              </w:rPr>
            </w:pPr>
            <w:r>
              <w:rPr>
                <w:b/>
                <w:bCs/>
              </w:rPr>
              <w:t>Precondition</w:t>
            </w:r>
          </w:p>
        </w:tc>
        <w:tc>
          <w:tcPr>
            <w:tcW w:w="2964" w:type="dxa"/>
          </w:tcPr>
          <w:p w14:paraId="67602160" w14:textId="77777777" w:rsidR="00FC4E12" w:rsidRDefault="00FC4E12" w:rsidP="00267951">
            <w:pPr>
              <w:pStyle w:val="ListParagraph"/>
              <w:ind w:left="0"/>
              <w:rPr>
                <w:b/>
                <w:bCs/>
              </w:rPr>
            </w:pPr>
            <w:r>
              <w:rPr>
                <w:b/>
                <w:bCs/>
              </w:rPr>
              <w:t>Steps</w:t>
            </w:r>
          </w:p>
        </w:tc>
        <w:tc>
          <w:tcPr>
            <w:tcW w:w="2796" w:type="dxa"/>
          </w:tcPr>
          <w:p w14:paraId="6DED3CEF" w14:textId="77777777" w:rsidR="00FC4E12" w:rsidRDefault="00FC4E12" w:rsidP="00267951">
            <w:pPr>
              <w:pStyle w:val="ListParagraph"/>
              <w:ind w:left="0"/>
              <w:rPr>
                <w:b/>
                <w:bCs/>
              </w:rPr>
            </w:pPr>
            <w:r>
              <w:rPr>
                <w:b/>
                <w:bCs/>
              </w:rPr>
              <w:t>Output</w:t>
            </w:r>
          </w:p>
        </w:tc>
      </w:tr>
      <w:tr w:rsidR="00FC4E12" w14:paraId="2A127921" w14:textId="77777777" w:rsidTr="00FC4E12">
        <w:tc>
          <w:tcPr>
            <w:tcW w:w="2870" w:type="dxa"/>
          </w:tcPr>
          <w:p w14:paraId="710FC1EE" w14:textId="77777777" w:rsidR="00FC4E12" w:rsidRPr="00F0102D" w:rsidRDefault="00FC4E12" w:rsidP="00267951">
            <w:pPr>
              <w:pStyle w:val="ListParagraph"/>
              <w:ind w:left="0"/>
            </w:pPr>
            <w:r w:rsidRPr="00F0102D">
              <w:t>User is on the browse catalogue page</w:t>
            </w:r>
          </w:p>
        </w:tc>
        <w:tc>
          <w:tcPr>
            <w:tcW w:w="2964" w:type="dxa"/>
          </w:tcPr>
          <w:p w14:paraId="048FACC5" w14:textId="77777777" w:rsidR="00FC4E12" w:rsidRPr="00F0102D" w:rsidRDefault="00FC4E12" w:rsidP="00FC4E12">
            <w:pPr>
              <w:pStyle w:val="ListParagraph"/>
              <w:numPr>
                <w:ilvl w:val="0"/>
                <w:numId w:val="22"/>
              </w:numPr>
              <w:spacing w:after="0" w:line="240" w:lineRule="auto"/>
            </w:pPr>
            <w:r w:rsidRPr="00F0102D">
              <w:t>Provide a category</w:t>
            </w:r>
          </w:p>
          <w:p w14:paraId="16E3A4DC" w14:textId="77777777" w:rsidR="00FC4E12" w:rsidRPr="00F0102D" w:rsidRDefault="00FC4E12" w:rsidP="00FC4E12">
            <w:pPr>
              <w:pStyle w:val="ListParagraph"/>
              <w:numPr>
                <w:ilvl w:val="0"/>
                <w:numId w:val="22"/>
              </w:numPr>
              <w:spacing w:after="0" w:line="240" w:lineRule="auto"/>
            </w:pPr>
            <w:r w:rsidRPr="00F0102D">
              <w:t>Verify the catalogue with the specified book and shown on the screen if found</w:t>
            </w:r>
          </w:p>
        </w:tc>
        <w:tc>
          <w:tcPr>
            <w:tcW w:w="2796" w:type="dxa"/>
          </w:tcPr>
          <w:p w14:paraId="3638549A" w14:textId="77777777" w:rsidR="00FC4E12" w:rsidRPr="00F0102D" w:rsidRDefault="00FC4E12" w:rsidP="00267951">
            <w:pPr>
              <w:pStyle w:val="ListParagraph"/>
              <w:ind w:left="0"/>
            </w:pPr>
            <w:r w:rsidRPr="00F0102D">
              <w:t>Books of the specified category is shown in the screen</w:t>
            </w:r>
          </w:p>
        </w:tc>
      </w:tr>
    </w:tbl>
    <w:p w14:paraId="37882739" w14:textId="77777777" w:rsidR="00D57E98" w:rsidRDefault="00D57E98" w:rsidP="00FC4E12">
      <w:pPr>
        <w:rPr>
          <w:b/>
          <w:bCs/>
        </w:rPr>
      </w:pPr>
    </w:p>
    <w:p w14:paraId="49DFF438" w14:textId="6AF441AB" w:rsidR="00FC4E12" w:rsidRDefault="00FC4E12" w:rsidP="00FC4E12">
      <w:pPr>
        <w:rPr>
          <w:b/>
          <w:bCs/>
        </w:rPr>
      </w:pPr>
      <w:r>
        <w:rPr>
          <w:b/>
          <w:bCs/>
        </w:rPr>
        <w:t>UC5: Remove book</w:t>
      </w:r>
    </w:p>
    <w:p w14:paraId="2FA8D945" w14:textId="77777777" w:rsidR="00FC4E12" w:rsidRDefault="00FC4E12" w:rsidP="00FC4E12">
      <w:pPr>
        <w:pStyle w:val="ListParagraph"/>
        <w:numPr>
          <w:ilvl w:val="0"/>
          <w:numId w:val="26"/>
        </w:numPr>
        <w:rPr>
          <w:b/>
          <w:bCs/>
        </w:rPr>
      </w:pPr>
      <w:r>
        <w:rPr>
          <w:b/>
          <w:bCs/>
        </w:rPr>
        <w:t>Scenario graph:</w:t>
      </w:r>
    </w:p>
    <w:p w14:paraId="7BA3E622" w14:textId="77777777" w:rsidR="00FC4E12" w:rsidRDefault="00FC4E12" w:rsidP="00FC4E12">
      <w:pPr>
        <w:pStyle w:val="ListParagraph"/>
        <w:rPr>
          <w:b/>
          <w:bCs/>
        </w:rPr>
      </w:pPr>
      <w:r w:rsidRPr="00287491">
        <w:rPr>
          <w:b/>
          <w:bCs/>
          <w:noProof/>
        </w:rPr>
        <w:drawing>
          <wp:inline distT="0" distB="0" distL="0" distR="0" wp14:anchorId="473F1850" wp14:editId="5A948D2D">
            <wp:extent cx="3435764" cy="1897072"/>
            <wp:effectExtent l="0" t="0" r="0" b="0"/>
            <wp:docPr id="1183663172"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3172" name="Picture 1" descr="A diagram of a book&#10;&#10;Description automatically generated"/>
                    <pic:cNvPicPr/>
                  </pic:nvPicPr>
                  <pic:blipFill>
                    <a:blip r:embed="rId16"/>
                    <a:stretch>
                      <a:fillRect/>
                    </a:stretch>
                  </pic:blipFill>
                  <pic:spPr>
                    <a:xfrm>
                      <a:off x="0" y="0"/>
                      <a:ext cx="3441734" cy="1900369"/>
                    </a:xfrm>
                    <a:prstGeom prst="rect">
                      <a:avLst/>
                    </a:prstGeom>
                  </pic:spPr>
                </pic:pic>
              </a:graphicData>
            </a:graphic>
          </wp:inline>
        </w:drawing>
      </w:r>
    </w:p>
    <w:p w14:paraId="59C09DC9" w14:textId="77777777" w:rsidR="00FC4E12" w:rsidRDefault="00FC4E12" w:rsidP="00FC4E12">
      <w:pPr>
        <w:ind w:left="360"/>
        <w:rPr>
          <w:b/>
          <w:bCs/>
        </w:rPr>
      </w:pPr>
    </w:p>
    <w:p w14:paraId="4D72168A" w14:textId="77777777" w:rsidR="00FC4E12" w:rsidRPr="00287491" w:rsidRDefault="00FC4E12" w:rsidP="00FC4E12">
      <w:pPr>
        <w:pStyle w:val="ListParagraph"/>
        <w:numPr>
          <w:ilvl w:val="0"/>
          <w:numId w:val="26"/>
        </w:numPr>
      </w:pPr>
      <w:r w:rsidRPr="00287491">
        <w:rPr>
          <w:b/>
          <w:bCs/>
        </w:rPr>
        <w:t>Alternate scenario graph to get complete branch coverage:</w:t>
      </w:r>
      <w:r>
        <w:rPr>
          <w:b/>
          <w:bCs/>
        </w:rPr>
        <w:t xml:space="preserve"> </w:t>
      </w:r>
      <w:r w:rsidRPr="00287491">
        <w:t>No alternate path</w:t>
      </w:r>
    </w:p>
    <w:p w14:paraId="2CD782E7" w14:textId="77777777" w:rsidR="00FC4E12" w:rsidRPr="00314789" w:rsidRDefault="00FC4E12" w:rsidP="00FC4E12">
      <w:pPr>
        <w:pStyle w:val="ListParagraph"/>
        <w:numPr>
          <w:ilvl w:val="0"/>
          <w:numId w:val="26"/>
        </w:numPr>
        <w:rPr>
          <w:b/>
          <w:bCs/>
        </w:rPr>
      </w:pPr>
      <w:r w:rsidRPr="00314789">
        <w:rPr>
          <w:b/>
          <w:bCs/>
        </w:rPr>
        <w:t>Abstract test case: Browse by specific category</w:t>
      </w:r>
    </w:p>
    <w:tbl>
      <w:tblPr>
        <w:tblStyle w:val="TableGrid"/>
        <w:tblW w:w="0" w:type="auto"/>
        <w:tblLook w:val="04A0" w:firstRow="1" w:lastRow="0" w:firstColumn="1" w:lastColumn="0" w:noHBand="0" w:noVBand="1"/>
      </w:tblPr>
      <w:tblGrid>
        <w:gridCol w:w="2879"/>
        <w:gridCol w:w="2959"/>
        <w:gridCol w:w="2792"/>
      </w:tblGrid>
      <w:tr w:rsidR="00FC4E12" w14:paraId="770D5FDA" w14:textId="77777777" w:rsidTr="00267951">
        <w:tc>
          <w:tcPr>
            <w:tcW w:w="2940" w:type="dxa"/>
          </w:tcPr>
          <w:p w14:paraId="62C5986E" w14:textId="77777777" w:rsidR="00FC4E12" w:rsidRDefault="00FC4E12" w:rsidP="00267951">
            <w:pPr>
              <w:pStyle w:val="ListParagraph"/>
              <w:ind w:left="0"/>
              <w:rPr>
                <w:b/>
                <w:bCs/>
              </w:rPr>
            </w:pPr>
            <w:r>
              <w:rPr>
                <w:b/>
                <w:bCs/>
              </w:rPr>
              <w:t>Precondition</w:t>
            </w:r>
          </w:p>
        </w:tc>
        <w:tc>
          <w:tcPr>
            <w:tcW w:w="3025" w:type="dxa"/>
          </w:tcPr>
          <w:p w14:paraId="51759CDC" w14:textId="77777777" w:rsidR="00FC4E12" w:rsidRDefault="00FC4E12" w:rsidP="00267951">
            <w:pPr>
              <w:pStyle w:val="ListParagraph"/>
              <w:ind w:left="0"/>
              <w:rPr>
                <w:b/>
                <w:bCs/>
              </w:rPr>
            </w:pPr>
            <w:r>
              <w:rPr>
                <w:b/>
                <w:bCs/>
              </w:rPr>
              <w:t>Steps</w:t>
            </w:r>
          </w:p>
        </w:tc>
        <w:tc>
          <w:tcPr>
            <w:tcW w:w="2891" w:type="dxa"/>
          </w:tcPr>
          <w:p w14:paraId="280F8927" w14:textId="77777777" w:rsidR="00FC4E12" w:rsidRDefault="00FC4E12" w:rsidP="00267951">
            <w:pPr>
              <w:pStyle w:val="ListParagraph"/>
              <w:ind w:left="0"/>
              <w:rPr>
                <w:b/>
                <w:bCs/>
              </w:rPr>
            </w:pPr>
            <w:r>
              <w:rPr>
                <w:b/>
                <w:bCs/>
              </w:rPr>
              <w:t>Output</w:t>
            </w:r>
          </w:p>
        </w:tc>
      </w:tr>
      <w:tr w:rsidR="00FC4E12" w14:paraId="1F742F16" w14:textId="77777777" w:rsidTr="00267951">
        <w:tc>
          <w:tcPr>
            <w:tcW w:w="2940" w:type="dxa"/>
          </w:tcPr>
          <w:p w14:paraId="5723215C" w14:textId="77777777" w:rsidR="00FC4E12" w:rsidRPr="00F0102D" w:rsidRDefault="00FC4E12" w:rsidP="00FC4E12">
            <w:pPr>
              <w:pStyle w:val="ListParagraph"/>
              <w:numPr>
                <w:ilvl w:val="0"/>
                <w:numId w:val="27"/>
              </w:numPr>
              <w:spacing w:after="0" w:line="240" w:lineRule="auto"/>
            </w:pPr>
            <w:r w:rsidRPr="00F0102D">
              <w:t>Admin is logged in</w:t>
            </w:r>
          </w:p>
          <w:p w14:paraId="79C3A74D" w14:textId="77777777" w:rsidR="00FC4E12" w:rsidRPr="00F0102D" w:rsidRDefault="00FC4E12" w:rsidP="00FC4E12">
            <w:pPr>
              <w:pStyle w:val="ListParagraph"/>
              <w:numPr>
                <w:ilvl w:val="0"/>
                <w:numId w:val="27"/>
              </w:numPr>
              <w:spacing w:after="0" w:line="240" w:lineRule="auto"/>
            </w:pPr>
            <w:r w:rsidRPr="00F0102D">
              <w:t xml:space="preserve">A list of catalogue books is being displayed </w:t>
            </w:r>
          </w:p>
        </w:tc>
        <w:tc>
          <w:tcPr>
            <w:tcW w:w="3025" w:type="dxa"/>
          </w:tcPr>
          <w:p w14:paraId="61F62FDA" w14:textId="77777777" w:rsidR="00FC4E12" w:rsidRPr="00F0102D" w:rsidRDefault="00FC4E12" w:rsidP="00FC4E12">
            <w:pPr>
              <w:pStyle w:val="ListParagraph"/>
              <w:numPr>
                <w:ilvl w:val="0"/>
                <w:numId w:val="22"/>
              </w:numPr>
              <w:spacing w:after="0" w:line="240" w:lineRule="auto"/>
            </w:pPr>
            <w:r w:rsidRPr="00F0102D">
              <w:t>Select a book to remove</w:t>
            </w:r>
          </w:p>
          <w:p w14:paraId="3C96BA34" w14:textId="77777777" w:rsidR="00FC4E12" w:rsidRPr="00F0102D" w:rsidRDefault="00FC4E12" w:rsidP="00FC4E12">
            <w:pPr>
              <w:pStyle w:val="ListParagraph"/>
              <w:numPr>
                <w:ilvl w:val="0"/>
                <w:numId w:val="22"/>
              </w:numPr>
              <w:spacing w:after="0" w:line="240" w:lineRule="auto"/>
            </w:pPr>
            <w:r w:rsidRPr="00F0102D">
              <w:t>Verify the selected book is removed from the catalogue</w:t>
            </w:r>
          </w:p>
        </w:tc>
        <w:tc>
          <w:tcPr>
            <w:tcW w:w="2891" w:type="dxa"/>
          </w:tcPr>
          <w:p w14:paraId="7D7227F7" w14:textId="77777777" w:rsidR="00FC4E12" w:rsidRPr="00F0102D" w:rsidRDefault="00FC4E12" w:rsidP="00267951">
            <w:pPr>
              <w:pStyle w:val="ListParagraph"/>
              <w:ind w:left="0"/>
            </w:pPr>
            <w:r w:rsidRPr="00F0102D">
              <w:t>Selected books has been removed from the catalogue</w:t>
            </w:r>
          </w:p>
        </w:tc>
      </w:tr>
    </w:tbl>
    <w:p w14:paraId="5A673B04" w14:textId="52D0F21B" w:rsidR="00FC4E12" w:rsidRDefault="00FC4E12" w:rsidP="00C6554A">
      <w:pPr>
        <w:pStyle w:val="Heading2"/>
      </w:pPr>
    </w:p>
    <w:p w14:paraId="7D5F6DE4" w14:textId="66F5EE4A" w:rsidR="00FC4E12" w:rsidRDefault="00FC4E12">
      <w:r>
        <w:br w:type="page"/>
      </w:r>
    </w:p>
    <w:p w14:paraId="76278AC2" w14:textId="77777777" w:rsidR="00FC4E12" w:rsidRDefault="00FC4E12" w:rsidP="00FC4E12">
      <w:pPr>
        <w:rPr>
          <w:b/>
          <w:bCs/>
        </w:rPr>
      </w:pPr>
      <w:r>
        <w:rPr>
          <w:b/>
          <w:bCs/>
        </w:rPr>
        <w:t>UC6: Order book</w:t>
      </w:r>
    </w:p>
    <w:p w14:paraId="6603301B" w14:textId="77777777" w:rsidR="00FC4E12" w:rsidRDefault="00FC4E12" w:rsidP="00FC4E12">
      <w:pPr>
        <w:pStyle w:val="ListParagraph"/>
        <w:numPr>
          <w:ilvl w:val="0"/>
          <w:numId w:val="28"/>
        </w:numPr>
        <w:rPr>
          <w:b/>
          <w:bCs/>
        </w:rPr>
      </w:pPr>
      <w:r>
        <w:rPr>
          <w:b/>
          <w:bCs/>
        </w:rPr>
        <w:t>Scenario graph:</w:t>
      </w:r>
    </w:p>
    <w:p w14:paraId="235970EC" w14:textId="77777777" w:rsidR="00FC4E12" w:rsidRDefault="00FC4E12" w:rsidP="00FC4E12">
      <w:pPr>
        <w:pStyle w:val="ListParagraph"/>
        <w:rPr>
          <w:b/>
          <w:bCs/>
        </w:rPr>
      </w:pPr>
      <w:r w:rsidRPr="007F4BC4">
        <w:rPr>
          <w:b/>
          <w:bCs/>
        </w:rPr>
        <w:drawing>
          <wp:inline distT="0" distB="0" distL="0" distR="0" wp14:anchorId="490EF24C" wp14:editId="5D723336">
            <wp:extent cx="3549387" cy="3124937"/>
            <wp:effectExtent l="0" t="0" r="0" b="0"/>
            <wp:docPr id="1003318306"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8306" name="Picture 1" descr="A diagram of a product&#10;&#10;Description automatically generated"/>
                    <pic:cNvPicPr/>
                  </pic:nvPicPr>
                  <pic:blipFill>
                    <a:blip r:embed="rId17"/>
                    <a:stretch>
                      <a:fillRect/>
                    </a:stretch>
                  </pic:blipFill>
                  <pic:spPr>
                    <a:xfrm>
                      <a:off x="0" y="0"/>
                      <a:ext cx="3554718" cy="3129630"/>
                    </a:xfrm>
                    <a:prstGeom prst="rect">
                      <a:avLst/>
                    </a:prstGeom>
                  </pic:spPr>
                </pic:pic>
              </a:graphicData>
            </a:graphic>
          </wp:inline>
        </w:drawing>
      </w:r>
    </w:p>
    <w:p w14:paraId="394DE3E7" w14:textId="77777777" w:rsidR="00FC4E12" w:rsidRDefault="00FC4E12" w:rsidP="00FC4E12">
      <w:pPr>
        <w:pStyle w:val="ListParagraph"/>
        <w:numPr>
          <w:ilvl w:val="0"/>
          <w:numId w:val="28"/>
        </w:numPr>
        <w:rPr>
          <w:b/>
          <w:bCs/>
        </w:rPr>
      </w:pPr>
      <w:r>
        <w:rPr>
          <w:b/>
          <w:bCs/>
        </w:rPr>
        <w:t>Alternate scenario graph to get complete branch coverage:</w:t>
      </w:r>
    </w:p>
    <w:p w14:paraId="7C2CEA68" w14:textId="77777777" w:rsidR="00FC4E12" w:rsidRDefault="00FC4E12" w:rsidP="00FC4E12">
      <w:pPr>
        <w:pStyle w:val="ListParagraph"/>
        <w:rPr>
          <w:b/>
          <w:bCs/>
        </w:rPr>
      </w:pPr>
      <w:r w:rsidRPr="007F4BC4">
        <w:rPr>
          <w:b/>
          <w:bCs/>
        </w:rPr>
        <w:drawing>
          <wp:inline distT="0" distB="0" distL="0" distR="0" wp14:anchorId="01238426" wp14:editId="4A915E00">
            <wp:extent cx="4182433" cy="2639121"/>
            <wp:effectExtent l="0" t="0" r="8890" b="8890"/>
            <wp:docPr id="295131621"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1621" name="Picture 1" descr="A diagram of a book&#10;&#10;Description automatically generated"/>
                    <pic:cNvPicPr/>
                  </pic:nvPicPr>
                  <pic:blipFill>
                    <a:blip r:embed="rId18"/>
                    <a:stretch>
                      <a:fillRect/>
                    </a:stretch>
                  </pic:blipFill>
                  <pic:spPr>
                    <a:xfrm>
                      <a:off x="0" y="0"/>
                      <a:ext cx="4186018" cy="2641383"/>
                    </a:xfrm>
                    <a:prstGeom prst="rect">
                      <a:avLst/>
                    </a:prstGeom>
                  </pic:spPr>
                </pic:pic>
              </a:graphicData>
            </a:graphic>
          </wp:inline>
        </w:drawing>
      </w:r>
    </w:p>
    <w:p w14:paraId="6229A1A6" w14:textId="77777777" w:rsidR="00FC4E12" w:rsidRDefault="00FC4E12" w:rsidP="00FC4E12">
      <w:pPr>
        <w:pStyle w:val="ListParagraph"/>
        <w:numPr>
          <w:ilvl w:val="0"/>
          <w:numId w:val="28"/>
        </w:numPr>
        <w:rPr>
          <w:b/>
          <w:bCs/>
        </w:rPr>
      </w:pPr>
      <w:r>
        <w:rPr>
          <w:b/>
          <w:bCs/>
        </w:rPr>
        <w:t>Abstract test case: (a) Add a new book to the list</w:t>
      </w:r>
    </w:p>
    <w:tbl>
      <w:tblPr>
        <w:tblStyle w:val="TableGrid"/>
        <w:tblW w:w="0" w:type="auto"/>
        <w:tblLook w:val="04A0" w:firstRow="1" w:lastRow="0" w:firstColumn="1" w:lastColumn="0" w:noHBand="0" w:noVBand="1"/>
      </w:tblPr>
      <w:tblGrid>
        <w:gridCol w:w="2883"/>
        <w:gridCol w:w="2944"/>
        <w:gridCol w:w="2803"/>
      </w:tblGrid>
      <w:tr w:rsidR="00FC4E12" w14:paraId="75020DC6" w14:textId="77777777" w:rsidTr="00267951">
        <w:tc>
          <w:tcPr>
            <w:tcW w:w="2940" w:type="dxa"/>
          </w:tcPr>
          <w:p w14:paraId="722B3F88" w14:textId="77777777" w:rsidR="00FC4E12" w:rsidRDefault="00FC4E12" w:rsidP="00267951">
            <w:pPr>
              <w:pStyle w:val="ListParagraph"/>
              <w:ind w:left="0"/>
              <w:rPr>
                <w:b/>
                <w:bCs/>
              </w:rPr>
            </w:pPr>
            <w:r>
              <w:rPr>
                <w:b/>
                <w:bCs/>
              </w:rPr>
              <w:t>Precondition</w:t>
            </w:r>
          </w:p>
        </w:tc>
        <w:tc>
          <w:tcPr>
            <w:tcW w:w="3025" w:type="dxa"/>
          </w:tcPr>
          <w:p w14:paraId="003149A2" w14:textId="77777777" w:rsidR="00FC4E12" w:rsidRDefault="00FC4E12" w:rsidP="00267951">
            <w:pPr>
              <w:pStyle w:val="ListParagraph"/>
              <w:ind w:left="0"/>
              <w:rPr>
                <w:b/>
                <w:bCs/>
              </w:rPr>
            </w:pPr>
            <w:r>
              <w:rPr>
                <w:b/>
                <w:bCs/>
              </w:rPr>
              <w:t>Steps</w:t>
            </w:r>
          </w:p>
        </w:tc>
        <w:tc>
          <w:tcPr>
            <w:tcW w:w="2891" w:type="dxa"/>
          </w:tcPr>
          <w:p w14:paraId="7DE27DD3" w14:textId="77777777" w:rsidR="00FC4E12" w:rsidRDefault="00FC4E12" w:rsidP="00267951">
            <w:pPr>
              <w:pStyle w:val="ListParagraph"/>
              <w:ind w:left="0"/>
              <w:rPr>
                <w:b/>
                <w:bCs/>
              </w:rPr>
            </w:pPr>
            <w:r>
              <w:rPr>
                <w:b/>
                <w:bCs/>
              </w:rPr>
              <w:t>Output</w:t>
            </w:r>
          </w:p>
        </w:tc>
      </w:tr>
      <w:tr w:rsidR="00FC4E12" w:rsidRPr="00F0102D" w14:paraId="2A355E72" w14:textId="77777777" w:rsidTr="00267951">
        <w:tc>
          <w:tcPr>
            <w:tcW w:w="2940" w:type="dxa"/>
          </w:tcPr>
          <w:p w14:paraId="6AD75266" w14:textId="77777777" w:rsidR="00FC4E12" w:rsidRDefault="00FC4E12" w:rsidP="00FC4E12">
            <w:pPr>
              <w:pStyle w:val="ListParagraph"/>
              <w:numPr>
                <w:ilvl w:val="0"/>
                <w:numId w:val="27"/>
              </w:numPr>
              <w:spacing w:after="0" w:line="240" w:lineRule="auto"/>
            </w:pPr>
            <w:r w:rsidRPr="007F4BC4">
              <w:t>A list of catalogue books is being displayed</w:t>
            </w:r>
          </w:p>
          <w:p w14:paraId="6180FB6E" w14:textId="77777777" w:rsidR="00FC4E12" w:rsidRPr="00F0102D" w:rsidRDefault="00FC4E12" w:rsidP="00267951">
            <w:pPr>
              <w:pStyle w:val="ListParagraph"/>
            </w:pPr>
          </w:p>
        </w:tc>
        <w:tc>
          <w:tcPr>
            <w:tcW w:w="3025" w:type="dxa"/>
          </w:tcPr>
          <w:p w14:paraId="2C3A85DA" w14:textId="77777777" w:rsidR="00FC4E12" w:rsidRPr="00F0102D" w:rsidRDefault="00FC4E12" w:rsidP="00FC4E12">
            <w:pPr>
              <w:pStyle w:val="ListParagraph"/>
              <w:numPr>
                <w:ilvl w:val="0"/>
                <w:numId w:val="22"/>
              </w:numPr>
              <w:spacing w:after="0" w:line="240" w:lineRule="auto"/>
            </w:pPr>
            <w:r w:rsidRPr="00F0102D">
              <w:t xml:space="preserve">Select a book to </w:t>
            </w:r>
            <w:r>
              <w:t>order</w:t>
            </w:r>
          </w:p>
          <w:p w14:paraId="5C2DBC55" w14:textId="77777777" w:rsidR="00FC4E12" w:rsidRPr="00F0102D" w:rsidRDefault="00FC4E12" w:rsidP="00FC4E12">
            <w:pPr>
              <w:pStyle w:val="ListParagraph"/>
              <w:numPr>
                <w:ilvl w:val="0"/>
                <w:numId w:val="22"/>
              </w:numPr>
              <w:spacing w:after="0" w:line="240" w:lineRule="auto"/>
            </w:pPr>
            <w:r>
              <w:t>add that book to the order list</w:t>
            </w:r>
          </w:p>
        </w:tc>
        <w:tc>
          <w:tcPr>
            <w:tcW w:w="2891" w:type="dxa"/>
          </w:tcPr>
          <w:p w14:paraId="619EF54C" w14:textId="77777777" w:rsidR="00FC4E12" w:rsidRPr="00F0102D" w:rsidRDefault="00FC4E12" w:rsidP="00267951">
            <w:pPr>
              <w:pStyle w:val="ListParagraph"/>
              <w:ind w:left="0"/>
            </w:pPr>
            <w:r w:rsidRPr="007F4BC4">
              <w:t>The selected book has been added to the customer’s books order</w:t>
            </w:r>
          </w:p>
        </w:tc>
      </w:tr>
    </w:tbl>
    <w:p w14:paraId="5C74FC3A" w14:textId="77777777" w:rsidR="00FC4E12" w:rsidRDefault="00FC4E12" w:rsidP="00FC4E12">
      <w:pPr>
        <w:pStyle w:val="ListParagraph"/>
        <w:rPr>
          <w:b/>
          <w:bCs/>
        </w:rPr>
      </w:pPr>
    </w:p>
    <w:p w14:paraId="3D0F397B" w14:textId="77777777" w:rsidR="00FC4E12" w:rsidRDefault="00FC4E12" w:rsidP="00FC4E12">
      <w:pPr>
        <w:pStyle w:val="ListParagraph"/>
        <w:rPr>
          <w:b/>
          <w:bCs/>
        </w:rPr>
      </w:pPr>
    </w:p>
    <w:p w14:paraId="0EFD1B7C" w14:textId="18ACED10" w:rsidR="00FC4E12" w:rsidRDefault="00FC4E12" w:rsidP="00FC4E12">
      <w:pPr>
        <w:pStyle w:val="ListParagraph"/>
        <w:rPr>
          <w:b/>
          <w:bCs/>
        </w:rPr>
      </w:pPr>
      <w:r>
        <w:rPr>
          <w:b/>
          <w:bCs/>
        </w:rPr>
        <w:t>(b)Add an existing book to the list:</w:t>
      </w:r>
    </w:p>
    <w:tbl>
      <w:tblPr>
        <w:tblStyle w:val="TableGrid"/>
        <w:tblW w:w="0" w:type="auto"/>
        <w:tblLook w:val="04A0" w:firstRow="1" w:lastRow="0" w:firstColumn="1" w:lastColumn="0" w:noHBand="0" w:noVBand="1"/>
      </w:tblPr>
      <w:tblGrid>
        <w:gridCol w:w="2876"/>
        <w:gridCol w:w="2960"/>
        <w:gridCol w:w="2794"/>
      </w:tblGrid>
      <w:tr w:rsidR="00FC4E12" w14:paraId="6F1F136D" w14:textId="77777777" w:rsidTr="00267951">
        <w:tc>
          <w:tcPr>
            <w:tcW w:w="2940" w:type="dxa"/>
          </w:tcPr>
          <w:p w14:paraId="1F14126E" w14:textId="77777777" w:rsidR="00FC4E12" w:rsidRDefault="00FC4E12" w:rsidP="00267951">
            <w:pPr>
              <w:pStyle w:val="ListParagraph"/>
              <w:ind w:left="0"/>
              <w:rPr>
                <w:b/>
                <w:bCs/>
              </w:rPr>
            </w:pPr>
            <w:r>
              <w:rPr>
                <w:b/>
                <w:bCs/>
              </w:rPr>
              <w:t>Precondition</w:t>
            </w:r>
          </w:p>
        </w:tc>
        <w:tc>
          <w:tcPr>
            <w:tcW w:w="3025" w:type="dxa"/>
          </w:tcPr>
          <w:p w14:paraId="6013CA25" w14:textId="77777777" w:rsidR="00FC4E12" w:rsidRDefault="00FC4E12" w:rsidP="00267951">
            <w:pPr>
              <w:pStyle w:val="ListParagraph"/>
              <w:ind w:left="0"/>
              <w:rPr>
                <w:b/>
                <w:bCs/>
              </w:rPr>
            </w:pPr>
            <w:r>
              <w:rPr>
                <w:b/>
                <w:bCs/>
              </w:rPr>
              <w:t>Steps</w:t>
            </w:r>
          </w:p>
        </w:tc>
        <w:tc>
          <w:tcPr>
            <w:tcW w:w="2891" w:type="dxa"/>
          </w:tcPr>
          <w:p w14:paraId="723ED284" w14:textId="77777777" w:rsidR="00FC4E12" w:rsidRDefault="00FC4E12" w:rsidP="00267951">
            <w:pPr>
              <w:pStyle w:val="ListParagraph"/>
              <w:ind w:left="0"/>
              <w:rPr>
                <w:b/>
                <w:bCs/>
              </w:rPr>
            </w:pPr>
            <w:r>
              <w:rPr>
                <w:b/>
                <w:bCs/>
              </w:rPr>
              <w:t>Output</w:t>
            </w:r>
          </w:p>
        </w:tc>
      </w:tr>
      <w:tr w:rsidR="00FC4E12" w:rsidRPr="00F0102D" w14:paraId="4E87C149" w14:textId="77777777" w:rsidTr="00267951">
        <w:tc>
          <w:tcPr>
            <w:tcW w:w="2940" w:type="dxa"/>
          </w:tcPr>
          <w:p w14:paraId="16393802" w14:textId="77777777" w:rsidR="00FC4E12" w:rsidRDefault="00FC4E12" w:rsidP="00FC4E12">
            <w:pPr>
              <w:pStyle w:val="ListParagraph"/>
              <w:numPr>
                <w:ilvl w:val="0"/>
                <w:numId w:val="27"/>
              </w:numPr>
              <w:spacing w:after="0" w:line="240" w:lineRule="auto"/>
            </w:pPr>
            <w:r w:rsidRPr="007F4BC4">
              <w:t>A list of catalogue books is being displayed</w:t>
            </w:r>
          </w:p>
          <w:p w14:paraId="2C265E7F" w14:textId="77777777" w:rsidR="00FC4E12" w:rsidRPr="00F0102D" w:rsidRDefault="00FC4E12" w:rsidP="00267951">
            <w:pPr>
              <w:pStyle w:val="ListParagraph"/>
            </w:pPr>
          </w:p>
        </w:tc>
        <w:tc>
          <w:tcPr>
            <w:tcW w:w="3025" w:type="dxa"/>
          </w:tcPr>
          <w:p w14:paraId="570409B3" w14:textId="77777777" w:rsidR="00FC4E12" w:rsidRPr="00F0102D" w:rsidRDefault="00FC4E12" w:rsidP="00FC4E12">
            <w:pPr>
              <w:pStyle w:val="ListParagraph"/>
              <w:numPr>
                <w:ilvl w:val="0"/>
                <w:numId w:val="22"/>
              </w:numPr>
              <w:spacing w:after="0" w:line="240" w:lineRule="auto"/>
            </w:pPr>
            <w:r w:rsidRPr="00F0102D">
              <w:t xml:space="preserve">Select a book to </w:t>
            </w:r>
            <w:r>
              <w:t>order</w:t>
            </w:r>
          </w:p>
          <w:p w14:paraId="50F4F084" w14:textId="77777777" w:rsidR="00FC4E12" w:rsidRDefault="00FC4E12" w:rsidP="00FC4E12">
            <w:pPr>
              <w:pStyle w:val="ListParagraph"/>
              <w:numPr>
                <w:ilvl w:val="0"/>
                <w:numId w:val="22"/>
              </w:numPr>
              <w:spacing w:after="0" w:line="240" w:lineRule="auto"/>
            </w:pPr>
            <w:r>
              <w:t xml:space="preserve">The </w:t>
            </w:r>
            <w:r w:rsidRPr="00F0102D">
              <w:t>book is</w:t>
            </w:r>
            <w:r>
              <w:t xml:space="preserve"> already in the order list  and increment the copies of the book in the order list</w:t>
            </w:r>
          </w:p>
          <w:p w14:paraId="5FBBE5A6" w14:textId="77777777" w:rsidR="00FC4E12" w:rsidRPr="00F0102D" w:rsidRDefault="00FC4E12" w:rsidP="00267951">
            <w:pPr>
              <w:pStyle w:val="ListParagraph"/>
            </w:pPr>
          </w:p>
        </w:tc>
        <w:tc>
          <w:tcPr>
            <w:tcW w:w="2891" w:type="dxa"/>
          </w:tcPr>
          <w:p w14:paraId="4665E826" w14:textId="77777777" w:rsidR="00FC4E12" w:rsidRPr="00F0102D" w:rsidRDefault="00FC4E12" w:rsidP="00267951">
            <w:pPr>
              <w:pStyle w:val="ListParagraph"/>
              <w:ind w:left="0"/>
            </w:pPr>
            <w:r w:rsidRPr="007F4BC4">
              <w:t>The selected book has been added to the customer’s books order</w:t>
            </w:r>
          </w:p>
        </w:tc>
      </w:tr>
    </w:tbl>
    <w:p w14:paraId="03C367B3" w14:textId="77777777" w:rsidR="00C6554A" w:rsidRPr="00FC4E12" w:rsidRDefault="00C6554A" w:rsidP="00FC4E12"/>
    <w:p w14:paraId="4BB321F9" w14:textId="0EE345B2" w:rsidR="00FC4E12" w:rsidRDefault="00FC4E12" w:rsidP="00FC4E12"/>
    <w:p w14:paraId="3F669F90" w14:textId="77777777" w:rsidR="00FC4E12" w:rsidRDefault="00FC4E12">
      <w:r>
        <w:br w:type="page"/>
      </w:r>
    </w:p>
    <w:p w14:paraId="3FF585BF" w14:textId="77777777" w:rsidR="00FC4E12" w:rsidRDefault="00FC4E12" w:rsidP="00FC4E12">
      <w:pPr>
        <w:rPr>
          <w:b/>
          <w:bCs/>
        </w:rPr>
      </w:pPr>
      <w:r>
        <w:rPr>
          <w:b/>
          <w:bCs/>
        </w:rPr>
        <w:t>UC7: View books order</w:t>
      </w:r>
    </w:p>
    <w:p w14:paraId="4918C02F" w14:textId="77777777" w:rsidR="00FC4E12" w:rsidRDefault="00FC4E12" w:rsidP="00FC4E12">
      <w:pPr>
        <w:pStyle w:val="ListParagraph"/>
        <w:numPr>
          <w:ilvl w:val="0"/>
          <w:numId w:val="29"/>
        </w:numPr>
        <w:rPr>
          <w:b/>
          <w:bCs/>
        </w:rPr>
      </w:pPr>
      <w:r>
        <w:rPr>
          <w:b/>
          <w:bCs/>
        </w:rPr>
        <w:t>Scenario graph:</w:t>
      </w:r>
    </w:p>
    <w:p w14:paraId="5591B612" w14:textId="77777777" w:rsidR="00FC4E12" w:rsidRDefault="00FC4E12" w:rsidP="00FC4E12">
      <w:pPr>
        <w:pStyle w:val="ListParagraph"/>
        <w:rPr>
          <w:b/>
          <w:bCs/>
        </w:rPr>
      </w:pPr>
      <w:r w:rsidRPr="002F5B2F">
        <w:rPr>
          <w:b/>
          <w:bCs/>
        </w:rPr>
        <w:drawing>
          <wp:inline distT="0" distB="0" distL="0" distR="0" wp14:anchorId="05EB3ADB" wp14:editId="2C3D8547">
            <wp:extent cx="2463927" cy="3410125"/>
            <wp:effectExtent l="0" t="0" r="0" b="0"/>
            <wp:docPr id="169324698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46984" name="Picture 1" descr="A diagram of a diagram&#10;&#10;Description automatically generated"/>
                    <pic:cNvPicPr/>
                  </pic:nvPicPr>
                  <pic:blipFill>
                    <a:blip r:embed="rId19"/>
                    <a:stretch>
                      <a:fillRect/>
                    </a:stretch>
                  </pic:blipFill>
                  <pic:spPr>
                    <a:xfrm>
                      <a:off x="0" y="0"/>
                      <a:ext cx="2463927" cy="3410125"/>
                    </a:xfrm>
                    <a:prstGeom prst="rect">
                      <a:avLst/>
                    </a:prstGeom>
                  </pic:spPr>
                </pic:pic>
              </a:graphicData>
            </a:graphic>
          </wp:inline>
        </w:drawing>
      </w:r>
    </w:p>
    <w:p w14:paraId="5202B910" w14:textId="77777777" w:rsidR="00FC4E12" w:rsidRDefault="00FC4E12" w:rsidP="00FC4E12">
      <w:pPr>
        <w:pStyle w:val="ListParagraph"/>
        <w:rPr>
          <w:b/>
          <w:bCs/>
        </w:rPr>
      </w:pPr>
    </w:p>
    <w:p w14:paraId="4D828390" w14:textId="77777777" w:rsidR="00FC4E12" w:rsidRDefault="00FC4E12" w:rsidP="00FC4E12">
      <w:pPr>
        <w:pStyle w:val="ListParagraph"/>
        <w:rPr>
          <w:b/>
          <w:bCs/>
        </w:rPr>
      </w:pPr>
    </w:p>
    <w:p w14:paraId="4ED35336" w14:textId="6939DD07" w:rsidR="00FC4E12" w:rsidRPr="00FC4E12" w:rsidRDefault="00FC4E12" w:rsidP="00FC4E12">
      <w:pPr>
        <w:pStyle w:val="ListParagraph"/>
        <w:numPr>
          <w:ilvl w:val="0"/>
          <w:numId w:val="29"/>
        </w:numPr>
        <w:rPr>
          <w:b/>
          <w:bCs/>
        </w:rPr>
      </w:pPr>
      <w:r w:rsidRPr="00FC4E12">
        <w:rPr>
          <w:b/>
          <w:bCs/>
        </w:rPr>
        <w:t>Alternate scenario for total branch coverage:</w:t>
      </w:r>
    </w:p>
    <w:p w14:paraId="1C2C2678" w14:textId="77777777" w:rsidR="00FC4E12" w:rsidRPr="002F5B2F" w:rsidRDefault="00FC4E12" w:rsidP="00FC4E12">
      <w:pPr>
        <w:pStyle w:val="ListParagraph"/>
      </w:pPr>
      <w:r w:rsidRPr="002F5B2F">
        <w:t>No alternate branch is available for this UC. Thus, only the main scenario graph will be sufficient to get branch coverage</w:t>
      </w:r>
    </w:p>
    <w:p w14:paraId="64CC99FD" w14:textId="77777777" w:rsidR="00FC4E12" w:rsidRDefault="00FC4E12" w:rsidP="00FC4E12">
      <w:pPr>
        <w:pStyle w:val="ListParagraph"/>
        <w:numPr>
          <w:ilvl w:val="0"/>
          <w:numId w:val="29"/>
        </w:numPr>
        <w:rPr>
          <w:b/>
          <w:bCs/>
        </w:rPr>
      </w:pPr>
      <w:r>
        <w:rPr>
          <w:b/>
          <w:bCs/>
        </w:rPr>
        <w:t>Abstract test case: View book order list successfully</w:t>
      </w:r>
      <w:r>
        <w:rPr>
          <w:b/>
          <w:bCs/>
        </w:rPr>
        <w:br/>
      </w:r>
    </w:p>
    <w:tbl>
      <w:tblPr>
        <w:tblStyle w:val="TableGrid"/>
        <w:tblW w:w="0" w:type="auto"/>
        <w:tblInd w:w="248" w:type="dxa"/>
        <w:tblLook w:val="04A0" w:firstRow="1" w:lastRow="0" w:firstColumn="1" w:lastColumn="0" w:noHBand="0" w:noVBand="1"/>
      </w:tblPr>
      <w:tblGrid>
        <w:gridCol w:w="2806"/>
        <w:gridCol w:w="2837"/>
        <w:gridCol w:w="2739"/>
      </w:tblGrid>
      <w:tr w:rsidR="00FC4E12" w14:paraId="0B5D64D4" w14:textId="77777777" w:rsidTr="00267951">
        <w:tc>
          <w:tcPr>
            <w:tcW w:w="2940" w:type="dxa"/>
          </w:tcPr>
          <w:p w14:paraId="183C7B4B" w14:textId="77777777" w:rsidR="00FC4E12" w:rsidRDefault="00FC4E12" w:rsidP="00267951">
            <w:pPr>
              <w:pStyle w:val="ListParagraph"/>
              <w:ind w:left="0"/>
              <w:rPr>
                <w:b/>
                <w:bCs/>
              </w:rPr>
            </w:pPr>
            <w:r>
              <w:rPr>
                <w:b/>
                <w:bCs/>
              </w:rPr>
              <w:t>Precondition</w:t>
            </w:r>
          </w:p>
        </w:tc>
        <w:tc>
          <w:tcPr>
            <w:tcW w:w="3025" w:type="dxa"/>
          </w:tcPr>
          <w:p w14:paraId="6352B3CD" w14:textId="77777777" w:rsidR="00FC4E12" w:rsidRDefault="00FC4E12" w:rsidP="00267951">
            <w:pPr>
              <w:pStyle w:val="ListParagraph"/>
              <w:ind w:left="0"/>
              <w:rPr>
                <w:b/>
                <w:bCs/>
              </w:rPr>
            </w:pPr>
            <w:r>
              <w:rPr>
                <w:b/>
                <w:bCs/>
              </w:rPr>
              <w:t>Steps</w:t>
            </w:r>
          </w:p>
        </w:tc>
        <w:tc>
          <w:tcPr>
            <w:tcW w:w="2891" w:type="dxa"/>
          </w:tcPr>
          <w:p w14:paraId="76C8AB37" w14:textId="77777777" w:rsidR="00FC4E12" w:rsidRDefault="00FC4E12" w:rsidP="00267951">
            <w:pPr>
              <w:pStyle w:val="ListParagraph"/>
              <w:ind w:left="0"/>
              <w:rPr>
                <w:b/>
                <w:bCs/>
              </w:rPr>
            </w:pPr>
            <w:r>
              <w:rPr>
                <w:b/>
                <w:bCs/>
              </w:rPr>
              <w:t>Output</w:t>
            </w:r>
          </w:p>
        </w:tc>
      </w:tr>
      <w:tr w:rsidR="00FC4E12" w:rsidRPr="00F0102D" w14:paraId="683CF761" w14:textId="77777777" w:rsidTr="00267951">
        <w:tc>
          <w:tcPr>
            <w:tcW w:w="2940" w:type="dxa"/>
          </w:tcPr>
          <w:p w14:paraId="18F1D8A2" w14:textId="77777777" w:rsidR="00FC4E12" w:rsidRDefault="00FC4E12" w:rsidP="00FC4E12">
            <w:pPr>
              <w:pStyle w:val="ListParagraph"/>
              <w:numPr>
                <w:ilvl w:val="0"/>
                <w:numId w:val="27"/>
              </w:numPr>
              <w:spacing w:after="0" w:line="240" w:lineRule="auto"/>
            </w:pPr>
            <w:r w:rsidRPr="007F4BC4">
              <w:t>A list of catalogue books is being displayed</w:t>
            </w:r>
          </w:p>
          <w:p w14:paraId="11107A7F" w14:textId="77777777" w:rsidR="00FC4E12" w:rsidRPr="00F0102D" w:rsidRDefault="00FC4E12" w:rsidP="00267951">
            <w:pPr>
              <w:pStyle w:val="ListParagraph"/>
            </w:pPr>
          </w:p>
        </w:tc>
        <w:tc>
          <w:tcPr>
            <w:tcW w:w="3025" w:type="dxa"/>
          </w:tcPr>
          <w:p w14:paraId="40382417" w14:textId="77777777" w:rsidR="00FC4E12" w:rsidRPr="00F0102D" w:rsidRDefault="00FC4E12" w:rsidP="00FC4E12">
            <w:pPr>
              <w:pStyle w:val="ListParagraph"/>
              <w:numPr>
                <w:ilvl w:val="0"/>
                <w:numId w:val="22"/>
              </w:numPr>
              <w:spacing w:after="0" w:line="240" w:lineRule="auto"/>
            </w:pPr>
            <w:r w:rsidRPr="00F0102D">
              <w:t xml:space="preserve">Select </w:t>
            </w:r>
            <w:r>
              <w:t>to view order</w:t>
            </w:r>
          </w:p>
          <w:p w14:paraId="44CD6AE9" w14:textId="77777777" w:rsidR="00FC4E12" w:rsidRPr="00F0102D" w:rsidRDefault="00FC4E12" w:rsidP="00267951">
            <w:pPr>
              <w:pStyle w:val="ListParagraph"/>
            </w:pPr>
          </w:p>
        </w:tc>
        <w:tc>
          <w:tcPr>
            <w:tcW w:w="2891" w:type="dxa"/>
          </w:tcPr>
          <w:p w14:paraId="178B3D58" w14:textId="77777777" w:rsidR="00FC4E12" w:rsidRDefault="00FC4E12" w:rsidP="00267951">
            <w:r>
              <w:t>Order information containing the following fields is shown:</w:t>
            </w:r>
          </w:p>
          <w:p w14:paraId="53BD247F" w14:textId="77777777" w:rsidR="00FC4E12" w:rsidRDefault="00FC4E12" w:rsidP="00FC4E12">
            <w:pPr>
              <w:pStyle w:val="ListParagraph"/>
              <w:numPr>
                <w:ilvl w:val="0"/>
                <w:numId w:val="22"/>
              </w:numPr>
              <w:spacing w:after="0" w:line="240" w:lineRule="auto"/>
            </w:pPr>
            <w:r>
              <w:t>book id</w:t>
            </w:r>
          </w:p>
          <w:p w14:paraId="1A2DF993" w14:textId="77777777" w:rsidR="00FC4E12" w:rsidRDefault="00FC4E12" w:rsidP="00267951">
            <w:pPr>
              <w:ind w:left="360"/>
            </w:pPr>
            <w:r>
              <w:t>• book description</w:t>
            </w:r>
          </w:p>
          <w:p w14:paraId="70CC4348" w14:textId="77777777" w:rsidR="00FC4E12" w:rsidRDefault="00FC4E12" w:rsidP="00267951">
            <w:pPr>
              <w:ind w:left="360"/>
            </w:pPr>
            <w:r>
              <w:t>• book unit cost</w:t>
            </w:r>
          </w:p>
          <w:p w14:paraId="673E1AEA" w14:textId="77777777" w:rsidR="00FC4E12" w:rsidRDefault="00FC4E12" w:rsidP="00267951">
            <w:pPr>
              <w:ind w:left="360"/>
            </w:pPr>
            <w:r>
              <w:t>• number of ordered copies</w:t>
            </w:r>
          </w:p>
          <w:p w14:paraId="549B634A" w14:textId="77777777" w:rsidR="00FC4E12" w:rsidRPr="00F0102D" w:rsidRDefault="00FC4E12" w:rsidP="00267951">
            <w:pPr>
              <w:ind w:left="360"/>
            </w:pPr>
            <w:r>
              <w:t>• total cost of the ordered copies (before taxes, shipping and handling)</w:t>
            </w:r>
          </w:p>
        </w:tc>
      </w:tr>
    </w:tbl>
    <w:p w14:paraId="315E6F89" w14:textId="4FD0B2CB" w:rsidR="00FC4E12" w:rsidRDefault="00FC4E12" w:rsidP="00FC4E12"/>
    <w:p w14:paraId="2DE4BAEC" w14:textId="77777777" w:rsidR="00FC4E12" w:rsidRDefault="00FC4E12" w:rsidP="00FC4E12">
      <w:pPr>
        <w:rPr>
          <w:b/>
          <w:bCs/>
        </w:rPr>
      </w:pPr>
      <w:r>
        <w:rPr>
          <w:b/>
          <w:bCs/>
        </w:rPr>
        <w:t>UC8: Update book order</w:t>
      </w:r>
    </w:p>
    <w:p w14:paraId="3AE3A89B" w14:textId="77777777" w:rsidR="00FC4E12" w:rsidRDefault="00FC4E12" w:rsidP="00FC4E12">
      <w:pPr>
        <w:pStyle w:val="ListParagraph"/>
        <w:numPr>
          <w:ilvl w:val="0"/>
          <w:numId w:val="30"/>
        </w:numPr>
        <w:rPr>
          <w:b/>
          <w:bCs/>
        </w:rPr>
      </w:pPr>
      <w:r>
        <w:rPr>
          <w:b/>
          <w:bCs/>
        </w:rPr>
        <w:t>Scenario graph:</w:t>
      </w:r>
    </w:p>
    <w:p w14:paraId="647D4BF0" w14:textId="77777777" w:rsidR="00CB4F25" w:rsidRDefault="00FC4E12" w:rsidP="00CB4F25">
      <w:pPr>
        <w:rPr>
          <w:b/>
          <w:bCs/>
        </w:rPr>
      </w:pPr>
      <w:r w:rsidRPr="00B40629">
        <w:rPr>
          <w:b/>
          <w:bCs/>
        </w:rPr>
        <w:drawing>
          <wp:inline distT="0" distB="0" distL="0" distR="0" wp14:anchorId="61B9BC46" wp14:editId="2D78A36C">
            <wp:extent cx="3733992" cy="2743341"/>
            <wp:effectExtent l="0" t="0" r="0" b="0"/>
            <wp:docPr id="256004492"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04492" name="Picture 1" descr="A diagram of a book&#10;&#10;Description automatically generated"/>
                    <pic:cNvPicPr/>
                  </pic:nvPicPr>
                  <pic:blipFill>
                    <a:blip r:embed="rId20"/>
                    <a:stretch>
                      <a:fillRect/>
                    </a:stretch>
                  </pic:blipFill>
                  <pic:spPr>
                    <a:xfrm>
                      <a:off x="0" y="0"/>
                      <a:ext cx="3733992" cy="2743341"/>
                    </a:xfrm>
                    <a:prstGeom prst="rect">
                      <a:avLst/>
                    </a:prstGeom>
                  </pic:spPr>
                </pic:pic>
              </a:graphicData>
            </a:graphic>
          </wp:inline>
        </w:drawing>
      </w:r>
    </w:p>
    <w:p w14:paraId="64E87054" w14:textId="77777777" w:rsidR="00CB4F25" w:rsidRPr="00CB4F25" w:rsidRDefault="00CB4F25" w:rsidP="00CB4F25">
      <w:pPr>
        <w:pStyle w:val="ListParagraph"/>
        <w:numPr>
          <w:ilvl w:val="0"/>
          <w:numId w:val="30"/>
        </w:numPr>
        <w:rPr>
          <w:b/>
          <w:bCs/>
        </w:rPr>
      </w:pPr>
      <w:r w:rsidRPr="00CB4F25">
        <w:rPr>
          <w:b/>
          <w:bCs/>
        </w:rPr>
        <w:t>Alternate scenario for total branch coverage:</w:t>
      </w:r>
      <w:r w:rsidRPr="001E4C88">
        <w:drawing>
          <wp:inline distT="0" distB="0" distL="0" distR="0" wp14:anchorId="7F70D30D" wp14:editId="43F0742E">
            <wp:extent cx="3376246" cy="4362885"/>
            <wp:effectExtent l="0" t="0" r="0" b="0"/>
            <wp:docPr id="219721221" name="Picture 1" descr="A diagram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21221" name="Picture 1" descr="A diagram of a book&#10;&#10;Description automatically generated"/>
                    <pic:cNvPicPr/>
                  </pic:nvPicPr>
                  <pic:blipFill>
                    <a:blip r:embed="rId21"/>
                    <a:stretch>
                      <a:fillRect/>
                    </a:stretch>
                  </pic:blipFill>
                  <pic:spPr>
                    <a:xfrm>
                      <a:off x="0" y="0"/>
                      <a:ext cx="3379868" cy="4367565"/>
                    </a:xfrm>
                    <a:prstGeom prst="rect">
                      <a:avLst/>
                    </a:prstGeom>
                  </pic:spPr>
                </pic:pic>
              </a:graphicData>
            </a:graphic>
          </wp:inline>
        </w:drawing>
      </w:r>
    </w:p>
    <w:p w14:paraId="442A37CF" w14:textId="77777777" w:rsidR="00CB4F25" w:rsidRPr="002F5B2F" w:rsidRDefault="00CB4F25" w:rsidP="00CB4F25">
      <w:pPr>
        <w:pStyle w:val="ListParagraph"/>
        <w:rPr>
          <w:b/>
          <w:bCs/>
        </w:rPr>
      </w:pPr>
    </w:p>
    <w:p w14:paraId="22ABE342" w14:textId="77777777" w:rsidR="00CB4F25" w:rsidRDefault="00CB4F25" w:rsidP="00CB4F25">
      <w:pPr>
        <w:pStyle w:val="ListParagraph"/>
        <w:numPr>
          <w:ilvl w:val="0"/>
          <w:numId w:val="30"/>
        </w:numPr>
        <w:rPr>
          <w:b/>
          <w:bCs/>
        </w:rPr>
      </w:pPr>
      <w:r>
        <w:rPr>
          <w:b/>
          <w:bCs/>
        </w:rPr>
        <w:t>Abstract case: (a) Update number of copies to 0</w:t>
      </w:r>
    </w:p>
    <w:tbl>
      <w:tblPr>
        <w:tblStyle w:val="TableGrid"/>
        <w:tblW w:w="0" w:type="auto"/>
        <w:tblLook w:val="04A0" w:firstRow="1" w:lastRow="0" w:firstColumn="1" w:lastColumn="0" w:noHBand="0" w:noVBand="1"/>
      </w:tblPr>
      <w:tblGrid>
        <w:gridCol w:w="2870"/>
        <w:gridCol w:w="2935"/>
        <w:gridCol w:w="2825"/>
      </w:tblGrid>
      <w:tr w:rsidR="00CB4F25" w14:paraId="78E2D13F" w14:textId="77777777" w:rsidTr="00267951">
        <w:tc>
          <w:tcPr>
            <w:tcW w:w="2940" w:type="dxa"/>
          </w:tcPr>
          <w:p w14:paraId="373A1366" w14:textId="77777777" w:rsidR="00CB4F25" w:rsidRDefault="00CB4F25" w:rsidP="00267951">
            <w:pPr>
              <w:pStyle w:val="ListParagraph"/>
              <w:ind w:left="0"/>
              <w:rPr>
                <w:b/>
                <w:bCs/>
              </w:rPr>
            </w:pPr>
            <w:r>
              <w:rPr>
                <w:b/>
                <w:bCs/>
              </w:rPr>
              <w:t>Precondition</w:t>
            </w:r>
          </w:p>
        </w:tc>
        <w:tc>
          <w:tcPr>
            <w:tcW w:w="3025" w:type="dxa"/>
          </w:tcPr>
          <w:p w14:paraId="4A070147" w14:textId="77777777" w:rsidR="00CB4F25" w:rsidRDefault="00CB4F25" w:rsidP="00267951">
            <w:pPr>
              <w:pStyle w:val="ListParagraph"/>
              <w:ind w:left="0"/>
              <w:rPr>
                <w:b/>
                <w:bCs/>
              </w:rPr>
            </w:pPr>
            <w:r>
              <w:rPr>
                <w:b/>
                <w:bCs/>
              </w:rPr>
              <w:t>Steps</w:t>
            </w:r>
          </w:p>
        </w:tc>
        <w:tc>
          <w:tcPr>
            <w:tcW w:w="2891" w:type="dxa"/>
          </w:tcPr>
          <w:p w14:paraId="09C8D6BD" w14:textId="77777777" w:rsidR="00CB4F25" w:rsidRDefault="00CB4F25" w:rsidP="00267951">
            <w:pPr>
              <w:pStyle w:val="ListParagraph"/>
              <w:ind w:left="0"/>
              <w:rPr>
                <w:b/>
                <w:bCs/>
              </w:rPr>
            </w:pPr>
            <w:r>
              <w:rPr>
                <w:b/>
                <w:bCs/>
              </w:rPr>
              <w:t>Output</w:t>
            </w:r>
          </w:p>
        </w:tc>
      </w:tr>
      <w:tr w:rsidR="00CB4F25" w:rsidRPr="00F0102D" w14:paraId="2D53D210" w14:textId="77777777" w:rsidTr="00267951">
        <w:tc>
          <w:tcPr>
            <w:tcW w:w="2940" w:type="dxa"/>
          </w:tcPr>
          <w:p w14:paraId="30824DC2" w14:textId="77777777" w:rsidR="00CB4F25" w:rsidRPr="00F0102D" w:rsidRDefault="00CB4F25" w:rsidP="00267951">
            <w:pPr>
              <w:pStyle w:val="ListParagraph"/>
              <w:numPr>
                <w:ilvl w:val="0"/>
                <w:numId w:val="27"/>
              </w:numPr>
              <w:spacing w:after="0" w:line="240" w:lineRule="auto"/>
            </w:pPr>
            <w:r w:rsidRPr="001E4C88">
              <w:t>The customer’s books order is being shown</w:t>
            </w:r>
          </w:p>
        </w:tc>
        <w:tc>
          <w:tcPr>
            <w:tcW w:w="3025" w:type="dxa"/>
          </w:tcPr>
          <w:p w14:paraId="11EDC64C" w14:textId="77777777" w:rsidR="00CB4F25" w:rsidRPr="00F0102D" w:rsidRDefault="00CB4F25" w:rsidP="00267951">
            <w:pPr>
              <w:pStyle w:val="ListParagraph"/>
              <w:numPr>
                <w:ilvl w:val="0"/>
                <w:numId w:val="22"/>
              </w:numPr>
              <w:spacing w:after="0" w:line="240" w:lineRule="auto"/>
            </w:pPr>
            <w:r>
              <w:t>Specify a book copy with 0 in order list</w:t>
            </w:r>
          </w:p>
          <w:p w14:paraId="69DD1BA3" w14:textId="77777777" w:rsidR="00CB4F25" w:rsidRDefault="00CB4F25" w:rsidP="00267951">
            <w:pPr>
              <w:pStyle w:val="ListParagraph"/>
              <w:numPr>
                <w:ilvl w:val="0"/>
                <w:numId w:val="22"/>
              </w:numPr>
              <w:spacing w:after="0" w:line="240" w:lineRule="auto"/>
            </w:pPr>
            <w:r>
              <w:t xml:space="preserve">The </w:t>
            </w:r>
            <w:r w:rsidRPr="00F0102D">
              <w:t>book is</w:t>
            </w:r>
            <w:r>
              <w:t xml:space="preserve"> removed from the order list</w:t>
            </w:r>
          </w:p>
          <w:p w14:paraId="627A27BC" w14:textId="77777777" w:rsidR="00CB4F25" w:rsidRPr="00F0102D" w:rsidRDefault="00CB4F25" w:rsidP="00267951">
            <w:pPr>
              <w:pStyle w:val="ListParagraph"/>
            </w:pPr>
          </w:p>
        </w:tc>
        <w:tc>
          <w:tcPr>
            <w:tcW w:w="2891" w:type="dxa"/>
          </w:tcPr>
          <w:p w14:paraId="03534A3E" w14:textId="77777777" w:rsidR="00CB4F25" w:rsidRPr="00F0102D" w:rsidRDefault="00CB4F25" w:rsidP="00267951">
            <w:pPr>
              <w:pStyle w:val="ListParagraph"/>
              <w:numPr>
                <w:ilvl w:val="0"/>
                <w:numId w:val="22"/>
              </w:numPr>
              <w:spacing w:after="0" w:line="240" w:lineRule="auto"/>
            </w:pPr>
            <w:r w:rsidRPr="001E4C88">
              <w:t>The customer’s books order is being shown with the updated number of copies</w:t>
            </w:r>
          </w:p>
        </w:tc>
      </w:tr>
    </w:tbl>
    <w:p w14:paraId="03AE89BC" w14:textId="77777777" w:rsidR="00CB4F25" w:rsidRDefault="00CB4F25" w:rsidP="00CB4F25">
      <w:pPr>
        <w:pStyle w:val="ListParagraph"/>
        <w:rPr>
          <w:b/>
          <w:bCs/>
        </w:rPr>
      </w:pPr>
    </w:p>
    <w:p w14:paraId="59E69436" w14:textId="77777777" w:rsidR="00CB4F25" w:rsidRDefault="00CB4F25" w:rsidP="00CB4F25">
      <w:pPr>
        <w:pStyle w:val="ListParagraph"/>
        <w:rPr>
          <w:b/>
          <w:bCs/>
        </w:rPr>
      </w:pPr>
      <w:r>
        <w:rPr>
          <w:b/>
          <w:bCs/>
        </w:rPr>
        <w:t>(b) update number of copies to -1</w:t>
      </w:r>
    </w:p>
    <w:tbl>
      <w:tblPr>
        <w:tblStyle w:val="TableGrid"/>
        <w:tblW w:w="0" w:type="auto"/>
        <w:tblLook w:val="04A0" w:firstRow="1" w:lastRow="0" w:firstColumn="1" w:lastColumn="0" w:noHBand="0" w:noVBand="1"/>
      </w:tblPr>
      <w:tblGrid>
        <w:gridCol w:w="2870"/>
        <w:gridCol w:w="2935"/>
        <w:gridCol w:w="2825"/>
      </w:tblGrid>
      <w:tr w:rsidR="00CB4F25" w14:paraId="24D291CD" w14:textId="77777777" w:rsidTr="00267951">
        <w:tc>
          <w:tcPr>
            <w:tcW w:w="2940" w:type="dxa"/>
          </w:tcPr>
          <w:p w14:paraId="7DD0CE2E" w14:textId="77777777" w:rsidR="00CB4F25" w:rsidRDefault="00CB4F25" w:rsidP="00267951">
            <w:pPr>
              <w:pStyle w:val="ListParagraph"/>
              <w:ind w:left="0"/>
              <w:rPr>
                <w:b/>
                <w:bCs/>
              </w:rPr>
            </w:pPr>
            <w:r>
              <w:rPr>
                <w:b/>
                <w:bCs/>
              </w:rPr>
              <w:t>Precondition</w:t>
            </w:r>
          </w:p>
        </w:tc>
        <w:tc>
          <w:tcPr>
            <w:tcW w:w="3025" w:type="dxa"/>
          </w:tcPr>
          <w:p w14:paraId="4E82B07F" w14:textId="77777777" w:rsidR="00CB4F25" w:rsidRDefault="00CB4F25" w:rsidP="00267951">
            <w:pPr>
              <w:pStyle w:val="ListParagraph"/>
              <w:ind w:left="0"/>
              <w:rPr>
                <w:b/>
                <w:bCs/>
              </w:rPr>
            </w:pPr>
            <w:r>
              <w:rPr>
                <w:b/>
                <w:bCs/>
              </w:rPr>
              <w:t>Steps</w:t>
            </w:r>
          </w:p>
        </w:tc>
        <w:tc>
          <w:tcPr>
            <w:tcW w:w="2891" w:type="dxa"/>
          </w:tcPr>
          <w:p w14:paraId="06B9E6A9" w14:textId="77777777" w:rsidR="00CB4F25" w:rsidRDefault="00CB4F25" w:rsidP="00267951">
            <w:pPr>
              <w:pStyle w:val="ListParagraph"/>
              <w:ind w:left="0"/>
              <w:rPr>
                <w:b/>
                <w:bCs/>
              </w:rPr>
            </w:pPr>
            <w:r>
              <w:rPr>
                <w:b/>
                <w:bCs/>
              </w:rPr>
              <w:t>Output</w:t>
            </w:r>
          </w:p>
        </w:tc>
      </w:tr>
      <w:tr w:rsidR="00CB4F25" w:rsidRPr="00F0102D" w14:paraId="21276595" w14:textId="77777777" w:rsidTr="00267951">
        <w:tc>
          <w:tcPr>
            <w:tcW w:w="2940" w:type="dxa"/>
          </w:tcPr>
          <w:p w14:paraId="3D3025FD" w14:textId="77777777" w:rsidR="00CB4F25" w:rsidRPr="00F0102D" w:rsidRDefault="00CB4F25" w:rsidP="00267951">
            <w:pPr>
              <w:pStyle w:val="ListParagraph"/>
              <w:numPr>
                <w:ilvl w:val="0"/>
                <w:numId w:val="27"/>
              </w:numPr>
              <w:spacing w:after="0" w:line="240" w:lineRule="auto"/>
            </w:pPr>
            <w:r w:rsidRPr="001E4C88">
              <w:t>The customer’s books order is being shown</w:t>
            </w:r>
          </w:p>
        </w:tc>
        <w:tc>
          <w:tcPr>
            <w:tcW w:w="3025" w:type="dxa"/>
          </w:tcPr>
          <w:p w14:paraId="7B2E1D71" w14:textId="77777777" w:rsidR="00CB4F25" w:rsidRPr="00F0102D" w:rsidRDefault="00CB4F25" w:rsidP="00267951">
            <w:pPr>
              <w:pStyle w:val="ListParagraph"/>
              <w:numPr>
                <w:ilvl w:val="0"/>
                <w:numId w:val="22"/>
              </w:numPr>
              <w:spacing w:after="0" w:line="240" w:lineRule="auto"/>
            </w:pPr>
            <w:r>
              <w:t>Specify a book copy with -1 in order list</w:t>
            </w:r>
          </w:p>
          <w:p w14:paraId="332C83A5" w14:textId="77777777" w:rsidR="00CB4F25" w:rsidRDefault="00CB4F25" w:rsidP="00267951">
            <w:pPr>
              <w:pStyle w:val="ListParagraph"/>
              <w:numPr>
                <w:ilvl w:val="0"/>
                <w:numId w:val="22"/>
              </w:numPr>
              <w:spacing w:after="0" w:line="240" w:lineRule="auto"/>
            </w:pPr>
            <w:r>
              <w:t xml:space="preserve">The </w:t>
            </w:r>
            <w:r w:rsidRPr="00F0102D">
              <w:t>book is</w:t>
            </w:r>
            <w:r>
              <w:t xml:space="preserve"> removed from the order list</w:t>
            </w:r>
          </w:p>
          <w:p w14:paraId="4DC313B4" w14:textId="77777777" w:rsidR="00CB4F25" w:rsidRPr="00F0102D" w:rsidRDefault="00CB4F25" w:rsidP="00267951">
            <w:pPr>
              <w:pStyle w:val="ListParagraph"/>
            </w:pPr>
          </w:p>
        </w:tc>
        <w:tc>
          <w:tcPr>
            <w:tcW w:w="2891" w:type="dxa"/>
          </w:tcPr>
          <w:p w14:paraId="4FD7B429" w14:textId="77777777" w:rsidR="00CB4F25" w:rsidRPr="00F0102D" w:rsidRDefault="00CB4F25" w:rsidP="00267951">
            <w:pPr>
              <w:pStyle w:val="ListParagraph"/>
              <w:numPr>
                <w:ilvl w:val="0"/>
                <w:numId w:val="22"/>
              </w:numPr>
              <w:spacing w:after="0" w:line="240" w:lineRule="auto"/>
            </w:pPr>
            <w:r w:rsidRPr="001E4C88">
              <w:t>The customer’s books order is being shown with the updated number of copies</w:t>
            </w:r>
          </w:p>
        </w:tc>
      </w:tr>
    </w:tbl>
    <w:p w14:paraId="7F830DEA" w14:textId="77777777" w:rsidR="00FC4E12" w:rsidRDefault="00FC4E12" w:rsidP="00FC4E12">
      <w:pPr>
        <w:rPr>
          <w:b/>
          <w:bCs/>
        </w:rPr>
      </w:pPr>
    </w:p>
    <w:p w14:paraId="49DFA229" w14:textId="77777777" w:rsidR="00CB4F25" w:rsidRDefault="00CB4F25">
      <w:r>
        <w:br w:type="page"/>
      </w:r>
    </w:p>
    <w:p w14:paraId="27930E45" w14:textId="77777777" w:rsidR="00CB4F25" w:rsidRDefault="00CB4F25" w:rsidP="00CB4F25">
      <w:pPr>
        <w:rPr>
          <w:b/>
          <w:bCs/>
        </w:rPr>
      </w:pPr>
      <w:r>
        <w:rPr>
          <w:b/>
          <w:bCs/>
        </w:rPr>
        <w:t>UC9: Checkout</w:t>
      </w:r>
    </w:p>
    <w:p w14:paraId="4F9745A2" w14:textId="77777777" w:rsidR="00CB4F25" w:rsidRDefault="00CB4F25" w:rsidP="00CB4F25">
      <w:pPr>
        <w:pStyle w:val="ListParagraph"/>
        <w:numPr>
          <w:ilvl w:val="0"/>
          <w:numId w:val="31"/>
        </w:numPr>
        <w:rPr>
          <w:b/>
          <w:bCs/>
        </w:rPr>
      </w:pPr>
      <w:r>
        <w:rPr>
          <w:b/>
          <w:bCs/>
        </w:rPr>
        <w:t>Scenario graph:</w:t>
      </w:r>
    </w:p>
    <w:p w14:paraId="79572626" w14:textId="77777777" w:rsidR="00CB4F25" w:rsidRDefault="00CB4F25" w:rsidP="00CB4F25">
      <w:pPr>
        <w:pStyle w:val="ListParagraph"/>
        <w:rPr>
          <w:b/>
          <w:bCs/>
        </w:rPr>
      </w:pPr>
      <w:r w:rsidRPr="00B40629">
        <w:rPr>
          <w:b/>
          <w:bCs/>
        </w:rPr>
        <w:drawing>
          <wp:inline distT="0" distB="0" distL="0" distR="0" wp14:anchorId="162191B2" wp14:editId="0DA4CDD9">
            <wp:extent cx="4388038" cy="3574525"/>
            <wp:effectExtent l="0" t="0" r="0" b="6985"/>
            <wp:docPr id="124179681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96818" name="Picture 1" descr="A diagram of a diagram&#10;&#10;Description automatically generated"/>
                    <pic:cNvPicPr/>
                  </pic:nvPicPr>
                  <pic:blipFill>
                    <a:blip r:embed="rId22"/>
                    <a:stretch>
                      <a:fillRect/>
                    </a:stretch>
                  </pic:blipFill>
                  <pic:spPr>
                    <a:xfrm>
                      <a:off x="0" y="0"/>
                      <a:ext cx="4390248" cy="3576325"/>
                    </a:xfrm>
                    <a:prstGeom prst="rect">
                      <a:avLst/>
                    </a:prstGeom>
                  </pic:spPr>
                </pic:pic>
              </a:graphicData>
            </a:graphic>
          </wp:inline>
        </w:drawing>
      </w:r>
    </w:p>
    <w:p w14:paraId="1F5F78E4" w14:textId="77777777" w:rsidR="00CB4F25" w:rsidRDefault="00CB4F25" w:rsidP="00CB4F25">
      <w:pPr>
        <w:pStyle w:val="ListParagraph"/>
        <w:rPr>
          <w:b/>
          <w:bCs/>
        </w:rPr>
      </w:pPr>
    </w:p>
    <w:p w14:paraId="2CAD8AB0" w14:textId="77777777" w:rsidR="00CB4F25" w:rsidRPr="002F5B2F" w:rsidRDefault="00CB4F25" w:rsidP="00CB4F25">
      <w:pPr>
        <w:pStyle w:val="ListParagraph"/>
        <w:numPr>
          <w:ilvl w:val="0"/>
          <w:numId w:val="31"/>
        </w:numPr>
        <w:rPr>
          <w:b/>
          <w:bCs/>
        </w:rPr>
      </w:pPr>
      <w:r w:rsidRPr="002F5B2F">
        <w:rPr>
          <w:b/>
          <w:bCs/>
        </w:rPr>
        <w:t>Alternate scenario for total branch coverage:</w:t>
      </w:r>
    </w:p>
    <w:p w14:paraId="18AE3CD5" w14:textId="77777777" w:rsidR="00CB4F25" w:rsidRDefault="00CB4F25" w:rsidP="00CB4F25">
      <w:pPr>
        <w:pStyle w:val="ListParagraph"/>
      </w:pPr>
      <w:r w:rsidRPr="002F5B2F">
        <w:t>No alternate branch is available for this UC. Thus, only the main scenario graph will be sufficient to get branch coverage</w:t>
      </w:r>
    </w:p>
    <w:p w14:paraId="6F608860" w14:textId="77777777" w:rsidR="00CB4F25" w:rsidRPr="002F5B2F" w:rsidRDefault="00CB4F25" w:rsidP="00CB4F25">
      <w:pPr>
        <w:pStyle w:val="ListParagraph"/>
      </w:pPr>
    </w:p>
    <w:p w14:paraId="655CB246" w14:textId="77777777" w:rsidR="00CB4F25" w:rsidRDefault="00CB4F25" w:rsidP="00CB4F25">
      <w:pPr>
        <w:pStyle w:val="ListParagraph"/>
        <w:numPr>
          <w:ilvl w:val="0"/>
          <w:numId w:val="31"/>
        </w:numPr>
        <w:rPr>
          <w:b/>
          <w:bCs/>
        </w:rPr>
      </w:pPr>
      <w:r>
        <w:rPr>
          <w:b/>
          <w:bCs/>
        </w:rPr>
        <w:t>Abstract case: Customer checks out successfully</w:t>
      </w:r>
    </w:p>
    <w:tbl>
      <w:tblPr>
        <w:tblStyle w:val="TableGrid"/>
        <w:tblW w:w="0" w:type="auto"/>
        <w:tblLook w:val="04A0" w:firstRow="1" w:lastRow="0" w:firstColumn="1" w:lastColumn="0" w:noHBand="0" w:noVBand="1"/>
      </w:tblPr>
      <w:tblGrid>
        <w:gridCol w:w="2864"/>
        <w:gridCol w:w="2938"/>
        <w:gridCol w:w="2828"/>
      </w:tblGrid>
      <w:tr w:rsidR="00CB4F25" w14:paraId="7154AEE3" w14:textId="77777777" w:rsidTr="00267951">
        <w:tc>
          <w:tcPr>
            <w:tcW w:w="2940" w:type="dxa"/>
          </w:tcPr>
          <w:p w14:paraId="30301ABF" w14:textId="77777777" w:rsidR="00CB4F25" w:rsidRDefault="00CB4F25" w:rsidP="00267951">
            <w:pPr>
              <w:pStyle w:val="ListParagraph"/>
              <w:ind w:left="0"/>
              <w:rPr>
                <w:b/>
                <w:bCs/>
              </w:rPr>
            </w:pPr>
            <w:r>
              <w:rPr>
                <w:b/>
                <w:bCs/>
              </w:rPr>
              <w:t>Precondition</w:t>
            </w:r>
          </w:p>
        </w:tc>
        <w:tc>
          <w:tcPr>
            <w:tcW w:w="3025" w:type="dxa"/>
          </w:tcPr>
          <w:p w14:paraId="407ED9C5" w14:textId="77777777" w:rsidR="00CB4F25" w:rsidRDefault="00CB4F25" w:rsidP="00267951">
            <w:pPr>
              <w:pStyle w:val="ListParagraph"/>
              <w:ind w:left="0"/>
              <w:rPr>
                <w:b/>
                <w:bCs/>
              </w:rPr>
            </w:pPr>
            <w:r>
              <w:rPr>
                <w:b/>
                <w:bCs/>
              </w:rPr>
              <w:t>Steps</w:t>
            </w:r>
          </w:p>
        </w:tc>
        <w:tc>
          <w:tcPr>
            <w:tcW w:w="2891" w:type="dxa"/>
          </w:tcPr>
          <w:p w14:paraId="5D751FE0" w14:textId="77777777" w:rsidR="00CB4F25" w:rsidRDefault="00CB4F25" w:rsidP="00267951">
            <w:pPr>
              <w:pStyle w:val="ListParagraph"/>
              <w:ind w:left="0"/>
              <w:rPr>
                <w:b/>
                <w:bCs/>
              </w:rPr>
            </w:pPr>
            <w:r>
              <w:rPr>
                <w:b/>
                <w:bCs/>
              </w:rPr>
              <w:t>Output</w:t>
            </w:r>
          </w:p>
        </w:tc>
      </w:tr>
      <w:tr w:rsidR="00CB4F25" w:rsidRPr="00F0102D" w14:paraId="483C124E" w14:textId="77777777" w:rsidTr="00267951">
        <w:tc>
          <w:tcPr>
            <w:tcW w:w="2940" w:type="dxa"/>
          </w:tcPr>
          <w:p w14:paraId="58C6247D" w14:textId="77777777" w:rsidR="00CB4F25" w:rsidRPr="00F0102D" w:rsidRDefault="00CB4F25" w:rsidP="00CB4F25">
            <w:pPr>
              <w:pStyle w:val="ListParagraph"/>
              <w:numPr>
                <w:ilvl w:val="0"/>
                <w:numId w:val="27"/>
              </w:numPr>
              <w:spacing w:after="0" w:line="240" w:lineRule="auto"/>
            </w:pPr>
            <w:r w:rsidRPr="00B40629">
              <w:t>The customer’s books order is being shown</w:t>
            </w:r>
          </w:p>
        </w:tc>
        <w:tc>
          <w:tcPr>
            <w:tcW w:w="3025" w:type="dxa"/>
          </w:tcPr>
          <w:p w14:paraId="4472AA26" w14:textId="77777777" w:rsidR="00CB4F25" w:rsidRDefault="00CB4F25" w:rsidP="00CB4F25">
            <w:pPr>
              <w:pStyle w:val="ListParagraph"/>
              <w:numPr>
                <w:ilvl w:val="0"/>
                <w:numId w:val="22"/>
              </w:numPr>
              <w:spacing w:after="0" w:line="240" w:lineRule="auto"/>
            </w:pPr>
            <w:r>
              <w:t>Selects to check out</w:t>
            </w:r>
          </w:p>
          <w:p w14:paraId="7DF64C5E" w14:textId="77777777" w:rsidR="00CB4F25" w:rsidRDefault="00CB4F25" w:rsidP="00CB4F25">
            <w:pPr>
              <w:pStyle w:val="ListParagraph"/>
              <w:numPr>
                <w:ilvl w:val="0"/>
                <w:numId w:val="22"/>
              </w:numPr>
              <w:spacing w:after="0" w:line="240" w:lineRule="auto"/>
            </w:pPr>
            <w:r>
              <w:t>The e-Bookstore process the order and shows following fields:</w:t>
            </w:r>
          </w:p>
          <w:p w14:paraId="6CDCA6CF" w14:textId="77777777" w:rsidR="00CB4F25" w:rsidRDefault="00CB4F25" w:rsidP="00CB4F25">
            <w:pPr>
              <w:pStyle w:val="ListParagraph"/>
              <w:numPr>
                <w:ilvl w:val="0"/>
                <w:numId w:val="32"/>
              </w:numPr>
              <w:spacing w:after="0" w:line="240" w:lineRule="auto"/>
              <w:ind w:left="720"/>
            </w:pPr>
            <w:r>
              <w:t>the date of books order</w:t>
            </w:r>
          </w:p>
          <w:p w14:paraId="67F84C5B" w14:textId="77777777" w:rsidR="00CB4F25" w:rsidRDefault="00CB4F25" w:rsidP="00CB4F25">
            <w:pPr>
              <w:pStyle w:val="ListParagraph"/>
              <w:numPr>
                <w:ilvl w:val="0"/>
                <w:numId w:val="33"/>
              </w:numPr>
              <w:spacing w:after="0" w:line="240" w:lineRule="auto"/>
              <w:ind w:left="720"/>
            </w:pPr>
            <w:r>
              <w:t>the total amount of books order</w:t>
            </w:r>
          </w:p>
          <w:p w14:paraId="3B963452" w14:textId="77777777" w:rsidR="00CB4F25" w:rsidRDefault="00CB4F25" w:rsidP="00CB4F25">
            <w:pPr>
              <w:pStyle w:val="ListParagraph"/>
              <w:numPr>
                <w:ilvl w:val="0"/>
                <w:numId w:val="33"/>
              </w:numPr>
              <w:spacing w:after="0" w:line="240" w:lineRule="auto"/>
              <w:ind w:left="720"/>
            </w:pPr>
            <w:r>
              <w:t xml:space="preserve">the amount of taxes </w:t>
            </w:r>
          </w:p>
          <w:p w14:paraId="0C6211E6" w14:textId="77777777" w:rsidR="00CB4F25" w:rsidRPr="00F0102D" w:rsidRDefault="00CB4F25" w:rsidP="00CB4F25">
            <w:pPr>
              <w:pStyle w:val="ListParagraph"/>
              <w:numPr>
                <w:ilvl w:val="0"/>
                <w:numId w:val="33"/>
              </w:numPr>
              <w:spacing w:after="0" w:line="240" w:lineRule="auto"/>
              <w:ind w:left="720"/>
            </w:pPr>
            <w:r>
              <w:t>the amount of handling and shipping fee of book order</w:t>
            </w:r>
          </w:p>
        </w:tc>
        <w:tc>
          <w:tcPr>
            <w:tcW w:w="2891" w:type="dxa"/>
          </w:tcPr>
          <w:p w14:paraId="29554B72" w14:textId="77777777" w:rsidR="00CB4F25" w:rsidRPr="00F0102D" w:rsidRDefault="00CB4F25" w:rsidP="00CB4F25">
            <w:pPr>
              <w:pStyle w:val="ListParagraph"/>
              <w:numPr>
                <w:ilvl w:val="0"/>
                <w:numId w:val="22"/>
              </w:numPr>
              <w:spacing w:after="0" w:line="240" w:lineRule="auto"/>
            </w:pPr>
            <w:r w:rsidRPr="00B40629">
              <w:t>The books order is processed, and payment information are being shown</w:t>
            </w:r>
          </w:p>
        </w:tc>
      </w:tr>
    </w:tbl>
    <w:p w14:paraId="43971586" w14:textId="77777777" w:rsidR="00CB4F25" w:rsidRDefault="00CB4F25" w:rsidP="00CB4F25">
      <w:pPr>
        <w:pStyle w:val="ListParagraph"/>
        <w:rPr>
          <w:b/>
          <w:bCs/>
        </w:rPr>
      </w:pPr>
    </w:p>
    <w:p w14:paraId="349F685D" w14:textId="77777777" w:rsidR="00CB4F25" w:rsidRDefault="00CB4F25" w:rsidP="00CB4F25">
      <w:pPr>
        <w:rPr>
          <w:b/>
          <w:bCs/>
        </w:rPr>
      </w:pPr>
      <w:r>
        <w:rPr>
          <w:b/>
          <w:bCs/>
        </w:rPr>
        <w:t>UC10: Select Language</w:t>
      </w:r>
    </w:p>
    <w:p w14:paraId="6273851C" w14:textId="77777777" w:rsidR="00CB4F25" w:rsidRDefault="00CB4F25" w:rsidP="00CB4F25">
      <w:pPr>
        <w:pStyle w:val="ListParagraph"/>
        <w:numPr>
          <w:ilvl w:val="0"/>
          <w:numId w:val="34"/>
        </w:numPr>
        <w:rPr>
          <w:b/>
          <w:bCs/>
        </w:rPr>
      </w:pPr>
      <w:r>
        <w:rPr>
          <w:b/>
          <w:bCs/>
        </w:rPr>
        <w:t>Scenario graph:</w:t>
      </w:r>
    </w:p>
    <w:p w14:paraId="04C66E66" w14:textId="77777777" w:rsidR="00CB4F25" w:rsidRDefault="00CB4F25" w:rsidP="00CB4F25">
      <w:pPr>
        <w:pStyle w:val="ListParagraph"/>
        <w:rPr>
          <w:b/>
          <w:bCs/>
        </w:rPr>
      </w:pPr>
      <w:r w:rsidRPr="00A3518A">
        <w:rPr>
          <w:b/>
          <w:bCs/>
        </w:rPr>
        <w:drawing>
          <wp:inline distT="0" distB="0" distL="0" distR="0" wp14:anchorId="437D5B87" wp14:editId="3B2D1EA3">
            <wp:extent cx="5048509" cy="3549832"/>
            <wp:effectExtent l="0" t="0" r="0" b="0"/>
            <wp:docPr id="1562505166" name="Picture 1" descr="A diagram of a langu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05166" name="Picture 1" descr="A diagram of a language&#10;&#10;Description automatically generated"/>
                    <pic:cNvPicPr/>
                  </pic:nvPicPr>
                  <pic:blipFill>
                    <a:blip r:embed="rId23"/>
                    <a:stretch>
                      <a:fillRect/>
                    </a:stretch>
                  </pic:blipFill>
                  <pic:spPr>
                    <a:xfrm>
                      <a:off x="0" y="0"/>
                      <a:ext cx="5048509" cy="3549832"/>
                    </a:xfrm>
                    <a:prstGeom prst="rect">
                      <a:avLst/>
                    </a:prstGeom>
                  </pic:spPr>
                </pic:pic>
              </a:graphicData>
            </a:graphic>
          </wp:inline>
        </w:drawing>
      </w:r>
    </w:p>
    <w:p w14:paraId="4B85EFC2" w14:textId="77777777" w:rsidR="00CB4F25" w:rsidRDefault="00CB4F25" w:rsidP="00CB4F25">
      <w:pPr>
        <w:pStyle w:val="ListParagraph"/>
        <w:rPr>
          <w:b/>
          <w:bCs/>
        </w:rPr>
      </w:pPr>
    </w:p>
    <w:p w14:paraId="6C4BC1DC" w14:textId="77777777" w:rsidR="00CB4F25" w:rsidRPr="002F5B2F" w:rsidRDefault="00CB4F25" w:rsidP="00CB4F25">
      <w:pPr>
        <w:pStyle w:val="ListParagraph"/>
        <w:numPr>
          <w:ilvl w:val="0"/>
          <w:numId w:val="34"/>
        </w:numPr>
        <w:rPr>
          <w:b/>
          <w:bCs/>
        </w:rPr>
      </w:pPr>
      <w:r w:rsidRPr="002F5B2F">
        <w:rPr>
          <w:b/>
          <w:bCs/>
        </w:rPr>
        <w:t>Alternate scenario for total branch coverage:</w:t>
      </w:r>
    </w:p>
    <w:p w14:paraId="315913B4" w14:textId="77777777" w:rsidR="00CB4F25" w:rsidRDefault="00CB4F25" w:rsidP="00CB4F25">
      <w:pPr>
        <w:pStyle w:val="ListParagraph"/>
      </w:pPr>
      <w:r w:rsidRPr="002F5B2F">
        <w:t>No alternate branch is available for this UC. Thus, only the main scenario graph will be sufficient to get branch coverage</w:t>
      </w:r>
    </w:p>
    <w:p w14:paraId="4155A0C1" w14:textId="77777777" w:rsidR="00CB4F25" w:rsidRDefault="00CB4F25" w:rsidP="00CB4F25">
      <w:pPr>
        <w:pStyle w:val="ListParagraph"/>
      </w:pPr>
    </w:p>
    <w:p w14:paraId="0D04E714" w14:textId="77777777" w:rsidR="00CB4F25" w:rsidRDefault="00CB4F25" w:rsidP="00CB4F25">
      <w:pPr>
        <w:pStyle w:val="ListParagraph"/>
        <w:numPr>
          <w:ilvl w:val="0"/>
          <w:numId w:val="34"/>
        </w:numPr>
        <w:rPr>
          <w:b/>
          <w:bCs/>
        </w:rPr>
      </w:pPr>
      <w:r>
        <w:rPr>
          <w:b/>
          <w:bCs/>
        </w:rPr>
        <w:t>Abstract test case: (a) Users (Admin, customer) selects language successfully</w:t>
      </w:r>
    </w:p>
    <w:tbl>
      <w:tblPr>
        <w:tblStyle w:val="TableGrid"/>
        <w:tblW w:w="0" w:type="auto"/>
        <w:tblLook w:val="04A0" w:firstRow="1" w:lastRow="0" w:firstColumn="1" w:lastColumn="0" w:noHBand="0" w:noVBand="1"/>
      </w:tblPr>
      <w:tblGrid>
        <w:gridCol w:w="2862"/>
        <w:gridCol w:w="2952"/>
        <w:gridCol w:w="2816"/>
      </w:tblGrid>
      <w:tr w:rsidR="00CB4F25" w14:paraId="35C5D583" w14:textId="77777777" w:rsidTr="00267951">
        <w:tc>
          <w:tcPr>
            <w:tcW w:w="2940" w:type="dxa"/>
          </w:tcPr>
          <w:p w14:paraId="1021B160" w14:textId="77777777" w:rsidR="00CB4F25" w:rsidRDefault="00CB4F25" w:rsidP="00267951">
            <w:pPr>
              <w:pStyle w:val="ListParagraph"/>
              <w:ind w:left="0"/>
              <w:rPr>
                <w:b/>
                <w:bCs/>
              </w:rPr>
            </w:pPr>
            <w:r>
              <w:rPr>
                <w:b/>
                <w:bCs/>
              </w:rPr>
              <w:t>Precondition</w:t>
            </w:r>
          </w:p>
        </w:tc>
        <w:tc>
          <w:tcPr>
            <w:tcW w:w="3025" w:type="dxa"/>
          </w:tcPr>
          <w:p w14:paraId="779E71CF" w14:textId="77777777" w:rsidR="00CB4F25" w:rsidRDefault="00CB4F25" w:rsidP="00267951">
            <w:pPr>
              <w:pStyle w:val="ListParagraph"/>
              <w:ind w:left="0"/>
              <w:rPr>
                <w:b/>
                <w:bCs/>
              </w:rPr>
            </w:pPr>
            <w:r>
              <w:rPr>
                <w:b/>
                <w:bCs/>
              </w:rPr>
              <w:t>Steps</w:t>
            </w:r>
          </w:p>
        </w:tc>
        <w:tc>
          <w:tcPr>
            <w:tcW w:w="2891" w:type="dxa"/>
          </w:tcPr>
          <w:p w14:paraId="14810C69" w14:textId="77777777" w:rsidR="00CB4F25" w:rsidRDefault="00CB4F25" w:rsidP="00267951">
            <w:pPr>
              <w:pStyle w:val="ListParagraph"/>
              <w:ind w:left="0"/>
              <w:rPr>
                <w:b/>
                <w:bCs/>
              </w:rPr>
            </w:pPr>
            <w:r>
              <w:rPr>
                <w:b/>
                <w:bCs/>
              </w:rPr>
              <w:t>Output</w:t>
            </w:r>
          </w:p>
        </w:tc>
      </w:tr>
      <w:tr w:rsidR="00CB4F25" w:rsidRPr="00F0102D" w14:paraId="028966F1" w14:textId="77777777" w:rsidTr="00267951">
        <w:tc>
          <w:tcPr>
            <w:tcW w:w="2940" w:type="dxa"/>
          </w:tcPr>
          <w:p w14:paraId="019CD35E" w14:textId="77777777" w:rsidR="00CB4F25" w:rsidRPr="00F0102D" w:rsidRDefault="00CB4F25" w:rsidP="00CB4F25">
            <w:pPr>
              <w:pStyle w:val="ListParagraph"/>
              <w:numPr>
                <w:ilvl w:val="0"/>
                <w:numId w:val="27"/>
              </w:numPr>
              <w:spacing w:after="0" w:line="240" w:lineRule="auto"/>
            </w:pPr>
            <w:r w:rsidRPr="00A3518A">
              <w:t>The e-</w:t>
            </w:r>
            <w:proofErr w:type="spellStart"/>
            <w:r w:rsidRPr="00A3518A">
              <w:t>BookStore</w:t>
            </w:r>
            <w:proofErr w:type="spellEnd"/>
            <w:r w:rsidRPr="00A3518A">
              <w:t xml:space="preserve"> is ON</w:t>
            </w:r>
          </w:p>
        </w:tc>
        <w:tc>
          <w:tcPr>
            <w:tcW w:w="3025" w:type="dxa"/>
          </w:tcPr>
          <w:p w14:paraId="78656947" w14:textId="77777777" w:rsidR="00CB4F25" w:rsidRDefault="00CB4F25" w:rsidP="00CB4F25">
            <w:pPr>
              <w:pStyle w:val="ListParagraph"/>
              <w:numPr>
                <w:ilvl w:val="0"/>
                <w:numId w:val="22"/>
              </w:numPr>
              <w:spacing w:after="0" w:line="240" w:lineRule="auto"/>
            </w:pPr>
            <w:r>
              <w:t>Select a preferred language</w:t>
            </w:r>
          </w:p>
          <w:p w14:paraId="6584C878" w14:textId="77777777" w:rsidR="00CB4F25" w:rsidRPr="00F0102D" w:rsidRDefault="00CB4F25" w:rsidP="00CB4F25">
            <w:pPr>
              <w:pStyle w:val="ListParagraph"/>
              <w:numPr>
                <w:ilvl w:val="0"/>
                <w:numId w:val="22"/>
              </w:numPr>
              <w:spacing w:after="0" w:line="240" w:lineRule="auto"/>
            </w:pPr>
            <w:r>
              <w:t>The bookstore shows the information in the selected language</w:t>
            </w:r>
          </w:p>
        </w:tc>
        <w:tc>
          <w:tcPr>
            <w:tcW w:w="2891" w:type="dxa"/>
          </w:tcPr>
          <w:p w14:paraId="320B9CC1" w14:textId="77777777" w:rsidR="00CB4F25" w:rsidRPr="00F0102D" w:rsidRDefault="00CB4F25" w:rsidP="00CB4F25">
            <w:pPr>
              <w:pStyle w:val="ListParagraph"/>
              <w:numPr>
                <w:ilvl w:val="0"/>
                <w:numId w:val="22"/>
              </w:numPr>
              <w:spacing w:after="0" w:line="240" w:lineRule="auto"/>
            </w:pPr>
            <w:r w:rsidRPr="00A3518A">
              <w:t>The selected language is used by the e-</w:t>
            </w:r>
            <w:proofErr w:type="spellStart"/>
            <w:r w:rsidRPr="00A3518A">
              <w:t>BookStore</w:t>
            </w:r>
            <w:proofErr w:type="spellEnd"/>
          </w:p>
        </w:tc>
      </w:tr>
    </w:tbl>
    <w:p w14:paraId="6C3EE252" w14:textId="77777777" w:rsidR="00CB4F25" w:rsidRDefault="00CB4F25" w:rsidP="00CB4F25">
      <w:pPr>
        <w:pStyle w:val="ListParagraph"/>
        <w:rPr>
          <w:b/>
          <w:bCs/>
        </w:rPr>
      </w:pPr>
    </w:p>
    <w:p w14:paraId="4565072A" w14:textId="0B913E4A" w:rsidR="00000000" w:rsidRDefault="00CB4F25" w:rsidP="00CB4F25">
      <w:pPr>
        <w:pStyle w:val="Heading1"/>
      </w:pPr>
      <w:r>
        <w:t>Answer to Q3</w:t>
      </w:r>
    </w:p>
    <w:p w14:paraId="1D89E6FB" w14:textId="7CC524DC" w:rsidR="00CB4F25" w:rsidRDefault="00CB4F25" w:rsidP="00CB4F25">
      <w:pPr>
        <w:rPr>
          <w:color w:val="auto"/>
          <w:kern w:val="2"/>
          <w:lang w:val="en-CA"/>
          <w14:ligatures w14:val="standardContextual"/>
        </w:rPr>
      </w:pPr>
      <w:r w:rsidRPr="00CB4F25">
        <w:rPr>
          <w:color w:val="auto"/>
          <w:kern w:val="2"/>
          <w:lang w:val="en-CA"/>
          <w14:ligatures w14:val="standardContextual"/>
        </w:rPr>
        <w:t>Please find the attached implementation of the test situation with the attached file</w:t>
      </w:r>
    </w:p>
    <w:p w14:paraId="3B2A4120" w14:textId="3CCB6B1F" w:rsidR="00673935" w:rsidRDefault="00673935" w:rsidP="00CB4F25">
      <w:pPr>
        <w:rPr>
          <w:color w:val="auto"/>
          <w:kern w:val="2"/>
          <w:lang w:val="en-CA"/>
          <w14:ligatures w14:val="standardContextual"/>
        </w:rPr>
      </w:pPr>
      <w:r>
        <w:rPr>
          <w:color w:val="auto"/>
          <w:kern w:val="2"/>
          <w:lang w:val="en-CA"/>
          <w14:ligatures w14:val="standardContextual"/>
        </w:rPr>
        <w:t>Screenshot of the implementation:</w:t>
      </w:r>
    </w:p>
    <w:p w14:paraId="4566BADD" w14:textId="2765F951" w:rsidR="00673935" w:rsidRDefault="00673935" w:rsidP="00CB4F25">
      <w:pPr>
        <w:rPr>
          <w:color w:val="auto"/>
          <w:kern w:val="2"/>
          <w:lang w:val="en-CA"/>
          <w14:ligatures w14:val="standardContextual"/>
        </w:rPr>
      </w:pPr>
      <w:r>
        <w:rPr>
          <w:color w:val="auto"/>
          <w:kern w:val="2"/>
          <w:lang w:val="en-CA"/>
          <w14:ligatures w14:val="standardContextual"/>
        </w:rPr>
        <w:t xml:space="preserve">Test run of </w:t>
      </w:r>
      <w:proofErr w:type="spellStart"/>
      <w:r>
        <w:rPr>
          <w:color w:val="auto"/>
          <w:kern w:val="2"/>
          <w:lang w:val="en-CA"/>
          <w14:ligatures w14:val="standardContextual"/>
        </w:rPr>
        <w:t>AdminUCTest</w:t>
      </w:r>
      <w:proofErr w:type="spellEnd"/>
      <w:r>
        <w:rPr>
          <w:color w:val="auto"/>
          <w:kern w:val="2"/>
          <w:lang w:val="en-CA"/>
          <w14:ligatures w14:val="standardContextual"/>
        </w:rPr>
        <w:t>:</w:t>
      </w:r>
    </w:p>
    <w:p w14:paraId="27147296" w14:textId="3D05BA35" w:rsidR="00673935" w:rsidRDefault="009C5F5D" w:rsidP="00CB4F25">
      <w:pPr>
        <w:rPr>
          <w:color w:val="auto"/>
          <w:kern w:val="2"/>
          <w:lang w:val="en-CA"/>
          <w14:ligatures w14:val="standardContextual"/>
        </w:rPr>
      </w:pPr>
      <w:r>
        <w:rPr>
          <w:noProof/>
          <w:color w:val="auto"/>
          <w:kern w:val="2"/>
          <w:lang w:val="en-CA"/>
        </w:rPr>
        <w:drawing>
          <wp:inline distT="0" distB="0" distL="0" distR="0" wp14:anchorId="1FC54F62" wp14:editId="40C0DF71">
            <wp:extent cx="5486400" cy="2458085"/>
            <wp:effectExtent l="0" t="0" r="0" b="0"/>
            <wp:docPr id="1982425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504" name="Picture 1" descr="A screenshot of a computer pro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458085"/>
                    </a:xfrm>
                    <a:prstGeom prst="rect">
                      <a:avLst/>
                    </a:prstGeom>
                  </pic:spPr>
                </pic:pic>
              </a:graphicData>
            </a:graphic>
          </wp:inline>
        </w:drawing>
      </w:r>
    </w:p>
    <w:p w14:paraId="5B72D154" w14:textId="5A670258" w:rsidR="009C5F5D" w:rsidRDefault="009C5F5D" w:rsidP="00CB4F25">
      <w:pPr>
        <w:rPr>
          <w:color w:val="auto"/>
          <w:kern w:val="2"/>
          <w:lang w:val="en-CA"/>
          <w14:ligatures w14:val="standardContextual"/>
        </w:rPr>
      </w:pPr>
      <w:r>
        <w:rPr>
          <w:color w:val="auto"/>
          <w:kern w:val="2"/>
          <w:lang w:val="en-CA"/>
          <w14:ligatures w14:val="standardContextual"/>
        </w:rPr>
        <w:t>Test run of</w:t>
      </w:r>
      <w:r w:rsidR="00237902">
        <w:rPr>
          <w:color w:val="auto"/>
          <w:kern w:val="2"/>
          <w:lang w:val="en-CA"/>
          <w14:ligatures w14:val="standardContextual"/>
        </w:rPr>
        <w:t xml:space="preserve"> </w:t>
      </w:r>
      <w:proofErr w:type="spellStart"/>
      <w:r w:rsidR="00237902">
        <w:rPr>
          <w:color w:val="auto"/>
          <w:kern w:val="2"/>
          <w:lang w:val="en-CA"/>
          <w14:ligatures w14:val="standardContextual"/>
        </w:rPr>
        <w:t>UserUCTest</w:t>
      </w:r>
      <w:proofErr w:type="spellEnd"/>
      <w:r w:rsidR="00237902">
        <w:rPr>
          <w:color w:val="auto"/>
          <w:kern w:val="2"/>
          <w:lang w:val="en-CA"/>
          <w14:ligatures w14:val="standardContextual"/>
        </w:rPr>
        <w:t>:</w:t>
      </w:r>
      <w:r w:rsidR="00237902">
        <w:rPr>
          <w:noProof/>
          <w:color w:val="auto"/>
          <w:kern w:val="2"/>
          <w:lang w:val="en-CA"/>
          <w14:ligatures w14:val="standardContextual"/>
        </w:rPr>
        <w:drawing>
          <wp:inline distT="0" distB="0" distL="0" distR="0" wp14:anchorId="757C2F41" wp14:editId="3CD1CD53">
            <wp:extent cx="5475605" cy="2207260"/>
            <wp:effectExtent l="0" t="0" r="0" b="2540"/>
            <wp:docPr id="69832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75605" cy="2207260"/>
                    </a:xfrm>
                    <a:prstGeom prst="rect">
                      <a:avLst/>
                    </a:prstGeom>
                    <a:noFill/>
                    <a:ln>
                      <a:noFill/>
                    </a:ln>
                  </pic:spPr>
                </pic:pic>
              </a:graphicData>
            </a:graphic>
          </wp:inline>
        </w:drawing>
      </w:r>
    </w:p>
    <w:p w14:paraId="78AFBE9E" w14:textId="77777777" w:rsidR="00237902" w:rsidRPr="00CB4F25" w:rsidRDefault="00237902" w:rsidP="00CB4F25">
      <w:pPr>
        <w:rPr>
          <w:color w:val="auto"/>
          <w:kern w:val="2"/>
          <w:lang w:val="en-CA"/>
          <w14:ligatures w14:val="standardContextual"/>
        </w:rPr>
      </w:pPr>
    </w:p>
    <w:sectPr w:rsidR="00237902" w:rsidRPr="00CB4F25">
      <w:footerReference w:type="default" r:id="rId26"/>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D80018" w14:textId="77777777" w:rsidR="008B307A" w:rsidRDefault="008B307A" w:rsidP="00C6554A">
      <w:pPr>
        <w:spacing w:before="0" w:after="0" w:line="240" w:lineRule="auto"/>
      </w:pPr>
      <w:r>
        <w:separator/>
      </w:r>
    </w:p>
  </w:endnote>
  <w:endnote w:type="continuationSeparator" w:id="0">
    <w:p w14:paraId="1DC1D10D" w14:textId="77777777" w:rsidR="008B307A" w:rsidRDefault="008B307A"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03CA9" w14:textId="77777777" w:rsidR="00000000"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1864B4" w14:textId="77777777" w:rsidR="008B307A" w:rsidRDefault="008B307A" w:rsidP="00C6554A">
      <w:pPr>
        <w:spacing w:before="0" w:after="0" w:line="240" w:lineRule="auto"/>
      </w:pPr>
      <w:r>
        <w:separator/>
      </w:r>
    </w:p>
  </w:footnote>
  <w:footnote w:type="continuationSeparator" w:id="0">
    <w:p w14:paraId="4D4F2C59" w14:textId="77777777" w:rsidR="008B307A" w:rsidRDefault="008B307A"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C527C1"/>
    <w:multiLevelType w:val="hybridMultilevel"/>
    <w:tmpl w:val="DEAC24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5D83F34"/>
    <w:multiLevelType w:val="hybridMultilevel"/>
    <w:tmpl w:val="8CE6E9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EB660A"/>
    <w:multiLevelType w:val="hybridMultilevel"/>
    <w:tmpl w:val="6F58FA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1C994FF8"/>
    <w:multiLevelType w:val="hybridMultilevel"/>
    <w:tmpl w:val="5748CD8E"/>
    <w:lvl w:ilvl="0" w:tplc="10090005">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1E240A5B"/>
    <w:multiLevelType w:val="hybridMultilevel"/>
    <w:tmpl w:val="F340A1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436707F"/>
    <w:multiLevelType w:val="hybridMultilevel"/>
    <w:tmpl w:val="0262AFD4"/>
    <w:lvl w:ilvl="0" w:tplc="10090005">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26151EC2"/>
    <w:multiLevelType w:val="hybridMultilevel"/>
    <w:tmpl w:val="42CCFEF6"/>
    <w:lvl w:ilvl="0" w:tplc="10090001">
      <w:start w:val="1"/>
      <w:numFmt w:val="bullet"/>
      <w:lvlText w:val=""/>
      <w:lvlJc w:val="left"/>
      <w:pPr>
        <w:ind w:left="644"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7214BED"/>
    <w:multiLevelType w:val="hybridMultilevel"/>
    <w:tmpl w:val="82FA2CA4"/>
    <w:lvl w:ilvl="0" w:tplc="8E4A2E2A">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7BF03FD"/>
    <w:multiLevelType w:val="hybridMultilevel"/>
    <w:tmpl w:val="85EE77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8CF4F87"/>
    <w:multiLevelType w:val="hybridMultilevel"/>
    <w:tmpl w:val="03484B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91956EA"/>
    <w:multiLevelType w:val="hybridMultilevel"/>
    <w:tmpl w:val="AAC015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2F366460"/>
    <w:multiLevelType w:val="hybridMultilevel"/>
    <w:tmpl w:val="00EA5F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38F37B64"/>
    <w:multiLevelType w:val="hybridMultilevel"/>
    <w:tmpl w:val="F6FEFD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BB5296B"/>
    <w:multiLevelType w:val="hybridMultilevel"/>
    <w:tmpl w:val="0858629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1F7480A"/>
    <w:multiLevelType w:val="hybridMultilevel"/>
    <w:tmpl w:val="B1F45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3AB0A0D"/>
    <w:multiLevelType w:val="hybridMultilevel"/>
    <w:tmpl w:val="960E3C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9F148DB"/>
    <w:multiLevelType w:val="hybridMultilevel"/>
    <w:tmpl w:val="64BCF3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32F52CC"/>
    <w:multiLevelType w:val="hybridMultilevel"/>
    <w:tmpl w:val="46D021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A3304AC"/>
    <w:multiLevelType w:val="hybridMultilevel"/>
    <w:tmpl w:val="50A2AD4E"/>
    <w:lvl w:ilvl="0" w:tplc="F6269556">
      <w:start w:val="1"/>
      <w:numFmt w:val="decimal"/>
      <w:lvlText w:val="%1."/>
      <w:lvlJc w:val="left"/>
      <w:pPr>
        <w:ind w:left="644" w:hanging="360"/>
      </w:pPr>
      <w:rPr>
        <w:rFonts w:hint="default"/>
        <w:b/>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59231391">
    <w:abstractNumId w:val="9"/>
  </w:num>
  <w:num w:numId="2" w16cid:durableId="1616863218">
    <w:abstractNumId w:val="8"/>
  </w:num>
  <w:num w:numId="3" w16cid:durableId="854659610">
    <w:abstractNumId w:val="8"/>
  </w:num>
  <w:num w:numId="4" w16cid:durableId="303123467">
    <w:abstractNumId w:val="9"/>
  </w:num>
  <w:num w:numId="5" w16cid:durableId="1947275016">
    <w:abstractNumId w:val="25"/>
  </w:num>
  <w:num w:numId="6" w16cid:durableId="2103405944">
    <w:abstractNumId w:val="10"/>
  </w:num>
  <w:num w:numId="7" w16cid:durableId="292834086">
    <w:abstractNumId w:val="12"/>
  </w:num>
  <w:num w:numId="8" w16cid:durableId="76828759">
    <w:abstractNumId w:val="7"/>
  </w:num>
  <w:num w:numId="9" w16cid:durableId="1228952674">
    <w:abstractNumId w:val="6"/>
  </w:num>
  <w:num w:numId="10" w16cid:durableId="1890528277">
    <w:abstractNumId w:val="5"/>
  </w:num>
  <w:num w:numId="11" w16cid:durableId="214708909">
    <w:abstractNumId w:val="4"/>
  </w:num>
  <w:num w:numId="12" w16cid:durableId="161434437">
    <w:abstractNumId w:val="3"/>
  </w:num>
  <w:num w:numId="13" w16cid:durableId="534776693">
    <w:abstractNumId w:val="2"/>
  </w:num>
  <w:num w:numId="14" w16cid:durableId="906452766">
    <w:abstractNumId w:val="1"/>
  </w:num>
  <w:num w:numId="15" w16cid:durableId="1573850387">
    <w:abstractNumId w:val="0"/>
  </w:num>
  <w:num w:numId="16" w16cid:durableId="1250772800">
    <w:abstractNumId w:val="16"/>
  </w:num>
  <w:num w:numId="17" w16cid:durableId="399788210">
    <w:abstractNumId w:val="18"/>
  </w:num>
  <w:num w:numId="18" w16cid:durableId="1399553291">
    <w:abstractNumId w:val="27"/>
  </w:num>
  <w:num w:numId="19" w16cid:durableId="708795812">
    <w:abstractNumId w:val="21"/>
  </w:num>
  <w:num w:numId="20" w16cid:durableId="1406998501">
    <w:abstractNumId w:val="30"/>
  </w:num>
  <w:num w:numId="21" w16cid:durableId="275144308">
    <w:abstractNumId w:val="19"/>
  </w:num>
  <w:num w:numId="22" w16cid:durableId="1096709129">
    <w:abstractNumId w:val="29"/>
  </w:num>
  <w:num w:numId="23" w16cid:durableId="886723083">
    <w:abstractNumId w:val="20"/>
  </w:num>
  <w:num w:numId="24" w16cid:durableId="1521623348">
    <w:abstractNumId w:val="23"/>
  </w:num>
  <w:num w:numId="25" w16cid:durableId="1122001035">
    <w:abstractNumId w:val="11"/>
  </w:num>
  <w:num w:numId="26" w16cid:durableId="2077848649">
    <w:abstractNumId w:val="31"/>
  </w:num>
  <w:num w:numId="27" w16cid:durableId="1279993993">
    <w:abstractNumId w:val="28"/>
  </w:num>
  <w:num w:numId="28" w16cid:durableId="451442563">
    <w:abstractNumId w:val="14"/>
  </w:num>
  <w:num w:numId="29" w16cid:durableId="1330643743">
    <w:abstractNumId w:val="24"/>
  </w:num>
  <w:num w:numId="30" w16cid:durableId="1446925639">
    <w:abstractNumId w:val="22"/>
  </w:num>
  <w:num w:numId="31" w16cid:durableId="1605847870">
    <w:abstractNumId w:val="13"/>
  </w:num>
  <w:num w:numId="32" w16cid:durableId="1801268374">
    <w:abstractNumId w:val="17"/>
  </w:num>
  <w:num w:numId="33" w16cid:durableId="1784465">
    <w:abstractNumId w:val="15"/>
  </w:num>
  <w:num w:numId="34" w16cid:durableId="18094670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12"/>
    <w:rsid w:val="002124E3"/>
    <w:rsid w:val="00237902"/>
    <w:rsid w:val="002554CD"/>
    <w:rsid w:val="00293B83"/>
    <w:rsid w:val="002B4294"/>
    <w:rsid w:val="00333D0D"/>
    <w:rsid w:val="004C049F"/>
    <w:rsid w:val="005000E2"/>
    <w:rsid w:val="00673935"/>
    <w:rsid w:val="006A3CE7"/>
    <w:rsid w:val="008B307A"/>
    <w:rsid w:val="009C5F5D"/>
    <w:rsid w:val="009D0422"/>
    <w:rsid w:val="00A0450D"/>
    <w:rsid w:val="00C6554A"/>
    <w:rsid w:val="00CB4F25"/>
    <w:rsid w:val="00D57E98"/>
    <w:rsid w:val="00ED7C44"/>
    <w:rsid w:val="00FC4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14790"/>
  <w15:chartTrackingRefBased/>
  <w15:docId w15:val="{E3795F71-070B-4146-9967-773815CB2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uiPriority w:val="34"/>
    <w:qFormat/>
    <w:rsid w:val="00FC4E12"/>
    <w:pPr>
      <w:spacing w:before="0" w:after="160" w:line="259" w:lineRule="auto"/>
      <w:ind w:left="720"/>
      <w:contextualSpacing/>
    </w:pPr>
    <w:rPr>
      <w:color w:val="auto"/>
      <w:kern w:val="2"/>
      <w:lang w:val="en-CA"/>
      <w14:ligatures w14:val="standardContextual"/>
    </w:rPr>
  </w:style>
  <w:style w:type="table" w:styleId="TableGrid">
    <w:name w:val="Table Grid"/>
    <w:basedOn w:val="TableNormal"/>
    <w:uiPriority w:val="39"/>
    <w:rsid w:val="00FC4E12"/>
    <w:pPr>
      <w:spacing w:before="0" w:after="0" w:line="240" w:lineRule="auto"/>
    </w:pPr>
    <w:rPr>
      <w:color w:val="auto"/>
      <w:kern w:val="2"/>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br\AppData\Local\Microsoft\Office\16.0\DTS\en-CA%7b4AAF02B7-F053-46DF-9DB7-A748C6F0F227%7d\%7b0C03FD86-6398-4B8D-B6D9-3E1D28F247BA%7dtf02835058_win32.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83DF1-5C38-4E50-9ADF-9BB34092C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{0C03FD86-6398-4B8D-B6D9-3E1D28F247BA}tf02835058_win32.dotx</Template>
  <TotalTime>55</TotalTime>
  <Pages>17</Pages>
  <Words>1296</Words>
  <Characters>7391</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Answer to Q1:</vt:lpstr>
      <vt:lpstr>Answer to Q2:</vt:lpstr>
      <vt:lpstr>    </vt:lpstr>
      <vt:lpstr>Answer to Q3</vt:lpstr>
    </vt:vector>
  </TitlesOfParts>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Shabrina Sharmin</dc:creator>
  <cp:keywords/>
  <dc:description/>
  <cp:lastModifiedBy>Shabrina Sharmin</cp:lastModifiedBy>
  <cp:revision>2</cp:revision>
  <cp:lastPrinted>2024-07-26T03:31:00Z</cp:lastPrinted>
  <dcterms:created xsi:type="dcterms:W3CDTF">2024-07-26T03:05:00Z</dcterms:created>
  <dcterms:modified xsi:type="dcterms:W3CDTF">2024-07-26T04:02:00Z</dcterms:modified>
</cp:coreProperties>
</file>